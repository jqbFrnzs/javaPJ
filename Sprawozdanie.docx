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01862" w14:textId="77777777" w:rsidR="00744848" w:rsidRDefault="00744848"/>
    <w:p w14:paraId="16B44C9C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1DEBAA75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74F6FD4D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42607905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tbl>
      <w:tblPr>
        <w:tblW w:w="921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06"/>
        <w:gridCol w:w="4606"/>
      </w:tblGrid>
      <w:tr w:rsidR="00744848" w14:paraId="75A87D2F" w14:textId="77777777">
        <w:tblPrEx>
          <w:tblCellMar>
            <w:top w:w="0" w:type="dxa"/>
            <w:bottom w:w="0" w:type="dxa"/>
          </w:tblCellMar>
        </w:tblPrEx>
        <w:tc>
          <w:tcPr>
            <w:tcW w:w="92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0F8D03" w14:textId="77777777" w:rsidR="00744848" w:rsidRDefault="008B081F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Programowanie obiektowe Java</w:t>
            </w:r>
          </w:p>
          <w:p w14:paraId="11A1578D" w14:textId="77777777" w:rsidR="00744848" w:rsidRDefault="008B081F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  <w:r>
              <w:rPr>
                <w:rFonts w:ascii="Arial" w:hAnsi="Arial" w:cs="Arial"/>
                <w:b/>
                <w:i/>
                <w:iCs/>
                <w:sz w:val="32"/>
                <w:szCs w:val="32"/>
              </w:rPr>
              <w:t>PROJEKT</w:t>
            </w:r>
          </w:p>
        </w:tc>
      </w:tr>
      <w:tr w:rsidR="00744848" w14:paraId="709ADBE2" w14:textId="77777777">
        <w:tblPrEx>
          <w:tblCellMar>
            <w:top w:w="0" w:type="dxa"/>
            <w:bottom w:w="0" w:type="dxa"/>
          </w:tblCellMar>
        </w:tblPrEx>
        <w:tc>
          <w:tcPr>
            <w:tcW w:w="92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7606B" w14:textId="77777777" w:rsidR="00744848" w:rsidRDefault="008B081F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Politechnika Świętokrzyska </w:t>
            </w:r>
          </w:p>
        </w:tc>
      </w:tr>
      <w:tr w:rsidR="00744848" w14:paraId="357C1EDC" w14:textId="77777777">
        <w:tblPrEx>
          <w:tblCellMar>
            <w:top w:w="0" w:type="dxa"/>
            <w:bottom w:w="0" w:type="dxa"/>
          </w:tblCellMar>
        </w:tblPrEx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26655" w14:textId="77777777" w:rsidR="00744848" w:rsidRDefault="00744848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</w:p>
          <w:p w14:paraId="114CC730" w14:textId="77777777" w:rsidR="00744848" w:rsidRDefault="008B081F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  <w:r>
              <w:rPr>
                <w:rFonts w:ascii="Arial" w:hAnsi="Arial" w:cs="Arial"/>
                <w:b/>
                <w:i/>
                <w:iCs/>
                <w:sz w:val="32"/>
                <w:szCs w:val="32"/>
              </w:rPr>
              <w:t>Temat:</w:t>
            </w:r>
          </w:p>
        </w:tc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23D1A" w14:textId="77777777" w:rsidR="00744848" w:rsidRDefault="00744848">
            <w:pPr>
              <w:rPr>
                <w:rFonts w:ascii="Arial" w:hAnsi="Arial" w:cs="Arial"/>
                <w:bCs/>
              </w:rPr>
            </w:pPr>
          </w:p>
          <w:p w14:paraId="246EDEEC" w14:textId="77777777" w:rsidR="00744848" w:rsidRDefault="008B081F">
            <w:pPr>
              <w:jc w:val="center"/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System do zarządzania zespołem</w:t>
            </w:r>
          </w:p>
          <w:p w14:paraId="4C6ABA5B" w14:textId="77777777" w:rsidR="00744848" w:rsidRDefault="00744848">
            <w:pPr>
              <w:rPr>
                <w:bCs/>
              </w:rPr>
            </w:pPr>
          </w:p>
        </w:tc>
      </w:tr>
      <w:tr w:rsidR="00744848" w14:paraId="2565DE03" w14:textId="77777777">
        <w:tblPrEx>
          <w:tblCellMar>
            <w:top w:w="0" w:type="dxa"/>
            <w:bottom w:w="0" w:type="dxa"/>
          </w:tblCellMar>
        </w:tblPrEx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8A3AD" w14:textId="77777777" w:rsidR="00744848" w:rsidRDefault="00744848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</w:p>
          <w:p w14:paraId="476C282C" w14:textId="77777777" w:rsidR="00744848" w:rsidRDefault="008B081F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  <w:r>
              <w:rPr>
                <w:rFonts w:ascii="Arial" w:hAnsi="Arial" w:cs="Arial"/>
                <w:b/>
                <w:i/>
                <w:iCs/>
                <w:sz w:val="32"/>
                <w:szCs w:val="32"/>
              </w:rPr>
              <w:t>Autor:</w:t>
            </w:r>
          </w:p>
          <w:p w14:paraId="1B4DF16F" w14:textId="77777777" w:rsidR="00744848" w:rsidRDefault="00744848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3F3D0" w14:textId="77777777" w:rsidR="00744848" w:rsidRDefault="00744848">
            <w:pPr>
              <w:jc w:val="center"/>
              <w:rPr>
                <w:rFonts w:ascii="Arial" w:hAnsi="Arial" w:cs="Arial"/>
                <w:bCs/>
                <w:sz w:val="32"/>
                <w:szCs w:val="32"/>
              </w:rPr>
            </w:pPr>
          </w:p>
          <w:p w14:paraId="1C1D26CA" w14:textId="77777777" w:rsidR="00744848" w:rsidRDefault="008B081F">
            <w:pPr>
              <w:jc w:val="center"/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Jakub Francuz</w:t>
            </w:r>
          </w:p>
        </w:tc>
      </w:tr>
      <w:tr w:rsidR="00744848" w14:paraId="46F6CC8D" w14:textId="77777777">
        <w:tblPrEx>
          <w:tblCellMar>
            <w:top w:w="0" w:type="dxa"/>
            <w:bottom w:w="0" w:type="dxa"/>
          </w:tblCellMar>
        </w:tblPrEx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2EFA2" w14:textId="77777777" w:rsidR="00744848" w:rsidRDefault="008B081F">
            <w:pPr>
              <w:jc w:val="center"/>
              <w:rPr>
                <w:rFonts w:ascii="Arial" w:hAnsi="Arial" w:cs="Arial"/>
                <w:b/>
                <w:i/>
                <w:iCs/>
                <w:sz w:val="32"/>
                <w:szCs w:val="32"/>
              </w:rPr>
            </w:pPr>
            <w:r>
              <w:rPr>
                <w:rFonts w:ascii="Arial" w:hAnsi="Arial" w:cs="Arial"/>
                <w:b/>
                <w:i/>
                <w:iCs/>
                <w:sz w:val="32"/>
                <w:szCs w:val="32"/>
              </w:rPr>
              <w:t>Grupa:</w:t>
            </w:r>
          </w:p>
        </w:tc>
        <w:tc>
          <w:tcPr>
            <w:tcW w:w="4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FEBD3" w14:textId="77777777" w:rsidR="00744848" w:rsidRDefault="008B081F">
            <w:pPr>
              <w:jc w:val="center"/>
              <w:rPr>
                <w:rFonts w:ascii="Arial" w:hAnsi="Arial" w:cs="Arial"/>
                <w:bCs/>
                <w:sz w:val="32"/>
                <w:szCs w:val="32"/>
              </w:rPr>
            </w:pPr>
            <w:r>
              <w:rPr>
                <w:rFonts w:ascii="Arial" w:hAnsi="Arial" w:cs="Arial"/>
                <w:bCs/>
                <w:sz w:val="32"/>
                <w:szCs w:val="32"/>
              </w:rPr>
              <w:t>2ID12B</w:t>
            </w:r>
          </w:p>
        </w:tc>
      </w:tr>
    </w:tbl>
    <w:p w14:paraId="05122155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239560C5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34AE2375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17931AB2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0173D451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53A4DD00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76BF1DF8" w14:textId="77777777" w:rsidR="00744848" w:rsidRDefault="008B081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1. Cel projektu:</w:t>
      </w:r>
    </w:p>
    <w:p w14:paraId="1CED97A6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61DF8C27" w14:textId="77777777" w:rsidR="00744848" w:rsidRDefault="008B081F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Celem projektu było stworzenie aplikacji </w:t>
      </w:r>
      <w:r>
        <w:rPr>
          <w:rFonts w:cs="Calibri"/>
          <w:sz w:val="24"/>
          <w:szCs w:val="24"/>
        </w:rPr>
        <w:t>graficznej do komunikacji między członkami zespołu ‘Team Manager’ z wykorzystaniem klient-serwer (localhost) oraz biblioteki graficznej Swing. Całość została napisana w języku Java wraz z praktykami programowania obiektowego.</w:t>
      </w:r>
    </w:p>
    <w:p w14:paraId="58108DA2" w14:textId="77777777" w:rsidR="00744848" w:rsidRDefault="00744848">
      <w:pPr>
        <w:jc w:val="both"/>
        <w:rPr>
          <w:rFonts w:cs="Calibri"/>
          <w:sz w:val="24"/>
          <w:szCs w:val="24"/>
        </w:rPr>
      </w:pPr>
    </w:p>
    <w:p w14:paraId="0E16550C" w14:textId="77777777" w:rsidR="00744848" w:rsidRDefault="008B081F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Program przygotowany jest aby</w:t>
      </w:r>
      <w:r>
        <w:rPr>
          <w:rFonts w:cs="Calibri"/>
          <w:sz w:val="24"/>
          <w:szCs w:val="24"/>
        </w:rPr>
        <w:t xml:space="preserve"> działać zarówno jako CLI (command line interface) jak i GUI (graphic user interface). Powodem jest paradygmat zastosowany przy projektowaniu aplikacji – ‘dziel i zwyciężaj’. Najpierw okodowane zostały podstawowe funkcjonalności i prototypowane za pomocą l</w:t>
      </w:r>
      <w:r>
        <w:rPr>
          <w:rFonts w:cs="Calibri"/>
          <w:sz w:val="24"/>
          <w:szCs w:val="24"/>
        </w:rPr>
        <w:t>inii poleceń. CLI zostało dla możliwości dalszego rozwijania aplikacji, a to po pierwsze pomogłoby w testowaniu kolejnych funkcjonalności, a także umożliwiło implementację tych bardziej złożonych ( z natury CLI zapewnia dużo większą swobodę i efektywność i</w:t>
      </w:r>
      <w:r>
        <w:rPr>
          <w:rFonts w:cs="Calibri"/>
          <w:sz w:val="24"/>
          <w:szCs w:val="24"/>
        </w:rPr>
        <w:t xml:space="preserve">nterakcji z programem). </w:t>
      </w:r>
    </w:p>
    <w:p w14:paraId="09C974FF" w14:textId="77777777" w:rsidR="00744848" w:rsidRDefault="00744848">
      <w:pPr>
        <w:jc w:val="both"/>
        <w:rPr>
          <w:rFonts w:cs="Calibri"/>
          <w:sz w:val="24"/>
          <w:szCs w:val="24"/>
        </w:rPr>
      </w:pPr>
    </w:p>
    <w:p w14:paraId="109A00A1" w14:textId="77777777" w:rsidR="00744848" w:rsidRDefault="008B081F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Postępy projektowe miały być dokumentowane za pomocą commitów na platformie w chmurze wspierającej system rozproszonej kontroli wersji GIT. Postawiłem tutaj na bardziej popularny serwis Github. Treści commitów (jak i </w:t>
      </w:r>
      <w:r>
        <w:rPr>
          <w:rFonts w:cs="Calibri"/>
          <w:sz w:val="24"/>
          <w:szCs w:val="24"/>
        </w:rPr>
        <w:t>komentarzy w kodzie) są w języku angielskim. Umożliwia to bardziej elastyczne zaznajomienie z terminami z IT, gdzie próżno szukać polskich semantycznych odpowiedników. Link do repozytorium to:</w:t>
      </w:r>
    </w:p>
    <w:p w14:paraId="7F16D77B" w14:textId="77777777" w:rsidR="00744848" w:rsidRDefault="008B081F">
      <w:pPr>
        <w:jc w:val="both"/>
      </w:pPr>
      <w:hyperlink r:id="rId6" w:history="1">
        <w:r>
          <w:rPr>
            <w:rStyle w:val="Hyperlink"/>
            <w:rFonts w:cs="Calibri"/>
            <w:sz w:val="24"/>
            <w:szCs w:val="24"/>
          </w:rPr>
          <w:t>https://github.com/jqbFrnzs/javaPJ</w:t>
        </w:r>
      </w:hyperlink>
    </w:p>
    <w:p w14:paraId="2A559653" w14:textId="77777777" w:rsidR="00744848" w:rsidRDefault="00744848">
      <w:pPr>
        <w:jc w:val="both"/>
        <w:rPr>
          <w:rFonts w:cs="Calibri"/>
          <w:sz w:val="24"/>
          <w:szCs w:val="24"/>
        </w:rPr>
      </w:pPr>
    </w:p>
    <w:p w14:paraId="3074C5BF" w14:textId="77777777" w:rsidR="00744848" w:rsidRDefault="008B081F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Jako środowisko programistyczne obrałem Intellij IDEA, które ma na rynku najbardziej przychylne opinie co do intuicyjności przy pracy nad projektami w języku JAVA.</w:t>
      </w:r>
    </w:p>
    <w:p w14:paraId="0AD2F0D4" w14:textId="77777777" w:rsidR="00744848" w:rsidRDefault="00744848">
      <w:pPr>
        <w:jc w:val="both"/>
        <w:rPr>
          <w:rFonts w:cs="Calibri"/>
          <w:sz w:val="24"/>
          <w:szCs w:val="24"/>
        </w:rPr>
      </w:pPr>
    </w:p>
    <w:p w14:paraId="596DB095" w14:textId="77777777" w:rsidR="00744848" w:rsidRDefault="00744848">
      <w:pPr>
        <w:rPr>
          <w:rFonts w:cs="Calibri"/>
          <w:sz w:val="24"/>
          <w:szCs w:val="24"/>
        </w:rPr>
      </w:pPr>
    </w:p>
    <w:p w14:paraId="601C2D7A" w14:textId="77777777" w:rsidR="00744848" w:rsidRDefault="00744848">
      <w:pPr>
        <w:rPr>
          <w:rFonts w:cs="Calibri"/>
          <w:sz w:val="24"/>
          <w:szCs w:val="24"/>
        </w:rPr>
      </w:pPr>
    </w:p>
    <w:p w14:paraId="340989FF" w14:textId="77777777" w:rsidR="00744848" w:rsidRDefault="00744848">
      <w:pPr>
        <w:rPr>
          <w:rFonts w:cs="Calibri"/>
          <w:sz w:val="24"/>
          <w:szCs w:val="24"/>
        </w:rPr>
      </w:pPr>
    </w:p>
    <w:p w14:paraId="6CFFCBF5" w14:textId="77777777" w:rsidR="00744848" w:rsidRDefault="00744848">
      <w:pPr>
        <w:rPr>
          <w:rFonts w:ascii="Arial" w:hAnsi="Arial" w:cs="Arial"/>
          <w:sz w:val="24"/>
          <w:szCs w:val="24"/>
        </w:rPr>
      </w:pPr>
    </w:p>
    <w:p w14:paraId="2C406B6B" w14:textId="77777777" w:rsidR="00744848" w:rsidRDefault="00744848">
      <w:pPr>
        <w:rPr>
          <w:rFonts w:ascii="Arial" w:hAnsi="Arial" w:cs="Arial"/>
          <w:sz w:val="24"/>
          <w:szCs w:val="24"/>
        </w:rPr>
      </w:pPr>
    </w:p>
    <w:p w14:paraId="3E65B3A0" w14:textId="77777777" w:rsidR="00744848" w:rsidRDefault="008B081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2. Struktura projektu:</w:t>
      </w:r>
    </w:p>
    <w:p w14:paraId="5EA8CD1A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0CD13F55" w14:textId="77777777" w:rsidR="00744848" w:rsidRDefault="00744848">
      <w:pPr>
        <w:rPr>
          <w:rFonts w:ascii="Arial" w:hAnsi="Arial" w:cs="Arial"/>
          <w:b/>
          <w:sz w:val="32"/>
          <w:szCs w:val="32"/>
        </w:rPr>
      </w:pPr>
    </w:p>
    <w:p w14:paraId="52774E09" w14:textId="77777777" w:rsidR="00744848" w:rsidRDefault="008B081F">
      <w:pPr>
        <w:jc w:val="center"/>
      </w:pPr>
      <w:r>
        <w:rPr>
          <w:noProof/>
        </w:rPr>
        <w:drawing>
          <wp:inline distT="0" distB="0" distL="0" distR="0" wp14:anchorId="4682A03B" wp14:editId="1C49CDD4">
            <wp:extent cx="3012746" cy="6692694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746" cy="66926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F984EA" w14:textId="77777777" w:rsidR="00744848" w:rsidRDefault="00744848"/>
    <w:p w14:paraId="106CD017" w14:textId="77777777" w:rsidR="00744848" w:rsidRDefault="008B081F">
      <w:r>
        <w:rPr>
          <w:sz w:val="24"/>
          <w:szCs w:val="24"/>
        </w:rPr>
        <w:lastRenderedPageBreak/>
        <w:t>Aplikacja podzielona j</w:t>
      </w:r>
      <w:r>
        <w:rPr>
          <w:sz w:val="24"/>
          <w:szCs w:val="24"/>
        </w:rPr>
        <w:t xml:space="preserve">est na 2 moduły: </w:t>
      </w:r>
      <w:r>
        <w:rPr>
          <w:i/>
          <w:iCs/>
          <w:color w:val="7030A0"/>
          <w:sz w:val="24"/>
          <w:szCs w:val="24"/>
        </w:rPr>
        <w:t>ManagerClient</w:t>
      </w:r>
      <w:r>
        <w:rPr>
          <w:color w:val="7030A0"/>
          <w:sz w:val="24"/>
          <w:szCs w:val="24"/>
        </w:rPr>
        <w:t xml:space="preserve"> i </w:t>
      </w:r>
      <w:r>
        <w:rPr>
          <w:i/>
          <w:iCs/>
          <w:color w:val="7030A0"/>
          <w:sz w:val="24"/>
          <w:szCs w:val="24"/>
        </w:rPr>
        <w:t>ManagerServer</w:t>
      </w:r>
      <w:r>
        <w:rPr>
          <w:color w:val="7030A0"/>
          <w:sz w:val="24"/>
          <w:szCs w:val="24"/>
        </w:rPr>
        <w:t>.</w:t>
      </w:r>
    </w:p>
    <w:p w14:paraId="3977B5FB" w14:textId="77777777" w:rsidR="00744848" w:rsidRDefault="008B081F">
      <w:pPr>
        <w:ind w:firstLine="720"/>
      </w:pPr>
      <w:r>
        <w:rPr>
          <w:sz w:val="24"/>
          <w:szCs w:val="24"/>
        </w:rPr>
        <w:t xml:space="preserve">Oba moduły należą do paczek </w:t>
      </w:r>
      <w:r>
        <w:rPr>
          <w:color w:val="0070C0"/>
          <w:sz w:val="24"/>
          <w:szCs w:val="24"/>
        </w:rPr>
        <w:t>com.tm</w:t>
      </w:r>
      <w:r>
        <w:rPr>
          <w:sz w:val="24"/>
          <w:szCs w:val="24"/>
        </w:rPr>
        <w:tab/>
        <w:t xml:space="preserve">( </w:t>
      </w:r>
      <w:r>
        <w:rPr>
          <w:color w:val="0070C0"/>
          <w:sz w:val="24"/>
          <w:szCs w:val="24"/>
        </w:rPr>
        <w:t xml:space="preserve">tm </w:t>
      </w:r>
      <w:r>
        <w:rPr>
          <w:sz w:val="24"/>
          <w:szCs w:val="24"/>
        </w:rPr>
        <w:t>– TeamManager )</w:t>
      </w:r>
    </w:p>
    <w:p w14:paraId="408D3DCB" w14:textId="77777777" w:rsidR="00744848" w:rsidRDefault="00744848">
      <w:pPr>
        <w:ind w:firstLine="720"/>
        <w:rPr>
          <w:sz w:val="24"/>
          <w:szCs w:val="24"/>
        </w:rPr>
      </w:pPr>
    </w:p>
    <w:p w14:paraId="058865E6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Jak nazwa wskazuje, jeden zawiera komponenty dla strony klienta, drugi dla serwera aplikacji.</w:t>
      </w:r>
    </w:p>
    <w:p w14:paraId="5CB9D12A" w14:textId="77777777" w:rsidR="00744848" w:rsidRDefault="00744848">
      <w:pPr>
        <w:rPr>
          <w:sz w:val="24"/>
          <w:szCs w:val="24"/>
        </w:rPr>
      </w:pPr>
    </w:p>
    <w:p w14:paraId="5F9A2354" w14:textId="77777777" w:rsidR="00744848" w:rsidRDefault="008B081F">
      <w:pPr>
        <w:ind w:firstLine="720"/>
        <w:rPr>
          <w:color w:val="7030A0"/>
          <w:sz w:val="24"/>
          <w:szCs w:val="24"/>
          <w:u w:val="single"/>
        </w:rPr>
      </w:pPr>
      <w:r>
        <w:rPr>
          <w:color w:val="7030A0"/>
          <w:sz w:val="24"/>
          <w:szCs w:val="24"/>
          <w:u w:val="single"/>
        </w:rPr>
        <w:t>ManagerServer:</w:t>
      </w:r>
    </w:p>
    <w:p w14:paraId="374A3D03" w14:textId="77777777" w:rsidR="00744848" w:rsidRDefault="00744848">
      <w:pPr>
        <w:ind w:firstLine="720"/>
        <w:rPr>
          <w:color w:val="7030A0"/>
          <w:sz w:val="24"/>
          <w:szCs w:val="24"/>
          <w:u w:val="single"/>
        </w:rPr>
      </w:pPr>
    </w:p>
    <w:p w14:paraId="36135A5B" w14:textId="77777777" w:rsidR="00744848" w:rsidRDefault="008B081F">
      <w:pPr>
        <w:ind w:left="720" w:firstLine="720"/>
      </w:pP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ServerMain</w:t>
      </w:r>
      <w:r>
        <w:rPr>
          <w:sz w:val="24"/>
          <w:szCs w:val="24"/>
        </w:rPr>
        <w:t xml:space="preserve"> – główny ‘entry </w:t>
      </w:r>
      <w:r>
        <w:rPr>
          <w:sz w:val="24"/>
          <w:szCs w:val="24"/>
        </w:rPr>
        <w:t>point’ dla części serwerowej aplikacji</w:t>
      </w:r>
    </w:p>
    <w:p w14:paraId="1F7E2CBA" w14:textId="77777777" w:rsidR="00744848" w:rsidRDefault="008B081F">
      <w:pPr>
        <w:ind w:left="720" w:firstLine="720"/>
      </w:pP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ServerWorker</w:t>
      </w:r>
      <w:r>
        <w:rPr>
          <w:sz w:val="24"/>
          <w:szCs w:val="24"/>
        </w:rPr>
        <w:t xml:space="preserve"> – implementacje funkcjonalności i logiki dla serwera</w:t>
      </w:r>
    </w:p>
    <w:p w14:paraId="4686A2FA" w14:textId="77777777" w:rsidR="00744848" w:rsidRDefault="008B081F">
      <w:pPr>
        <w:ind w:left="720" w:firstLine="720"/>
      </w:pP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Server</w:t>
      </w:r>
      <w:r>
        <w:rPr>
          <w:sz w:val="24"/>
          <w:szCs w:val="24"/>
        </w:rPr>
        <w:t xml:space="preserve"> – umożliwia śledzenie i zarządzanie połączeniami z serwerem</w:t>
      </w:r>
    </w:p>
    <w:p w14:paraId="36272EA2" w14:textId="77777777" w:rsidR="00744848" w:rsidRDefault="008B081F">
      <w:pPr>
        <w:ind w:left="720" w:firstLine="720"/>
      </w:pPr>
      <w:r>
        <w:rPr>
          <w:color w:val="00B0F0"/>
          <w:sz w:val="24"/>
          <w:szCs w:val="24"/>
        </w:rPr>
        <w:t>Klasa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Constants</w:t>
      </w:r>
      <w:r>
        <w:rPr>
          <w:sz w:val="24"/>
          <w:szCs w:val="24"/>
        </w:rPr>
        <w:t xml:space="preserve"> – zawiera stałą: numer portu, z której korzystają 3 klas</w:t>
      </w:r>
      <w:r>
        <w:rPr>
          <w:sz w:val="24"/>
          <w:szCs w:val="24"/>
        </w:rPr>
        <w:t>y</w:t>
      </w:r>
    </w:p>
    <w:p w14:paraId="1834C037" w14:textId="77777777" w:rsidR="00744848" w:rsidRDefault="00744848">
      <w:pPr>
        <w:ind w:left="720" w:firstLine="720"/>
        <w:rPr>
          <w:sz w:val="24"/>
          <w:szCs w:val="24"/>
        </w:rPr>
      </w:pPr>
    </w:p>
    <w:p w14:paraId="3ABEBCC5" w14:textId="77777777" w:rsidR="00744848" w:rsidRDefault="008B081F">
      <w:r>
        <w:rPr>
          <w:sz w:val="24"/>
          <w:szCs w:val="24"/>
        </w:rPr>
        <w:tab/>
      </w:r>
      <w:r>
        <w:rPr>
          <w:color w:val="7030A0"/>
          <w:sz w:val="24"/>
          <w:szCs w:val="24"/>
          <w:u w:val="single"/>
        </w:rPr>
        <w:t>ManagerClient:</w:t>
      </w:r>
    </w:p>
    <w:p w14:paraId="425CB3A6" w14:textId="77777777" w:rsidR="00744848" w:rsidRDefault="00744848">
      <w:pPr>
        <w:rPr>
          <w:sz w:val="24"/>
          <w:szCs w:val="24"/>
          <w:u w:val="single"/>
        </w:rPr>
      </w:pPr>
    </w:p>
    <w:p w14:paraId="7964B839" w14:textId="77777777" w:rsidR="00744848" w:rsidRDefault="008B081F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ManagerClient</w:t>
      </w:r>
      <w:r>
        <w:rPr>
          <w:sz w:val="24"/>
          <w:szCs w:val="24"/>
        </w:rPr>
        <w:t xml:space="preserve"> – podstawowa klasa wejściowa dla części klienta</w:t>
      </w:r>
    </w:p>
    <w:p w14:paraId="27FC6981" w14:textId="77777777" w:rsidR="00744848" w:rsidRDefault="008B081F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LoginWindow</w:t>
      </w:r>
      <w:r>
        <w:rPr>
          <w:sz w:val="24"/>
          <w:szCs w:val="24"/>
        </w:rPr>
        <w:t xml:space="preserve"> – zajmuje się GUI okna logowania</w:t>
      </w:r>
    </w:p>
    <w:p w14:paraId="19684B03" w14:textId="77777777" w:rsidR="00744848" w:rsidRDefault="008B081F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UserListPane</w:t>
      </w:r>
      <w:r>
        <w:rPr>
          <w:sz w:val="24"/>
          <w:szCs w:val="24"/>
        </w:rPr>
        <w:t xml:space="preserve"> – przedstawia graficznie listę użytkowników</w:t>
      </w:r>
    </w:p>
    <w:p w14:paraId="51128110" w14:textId="77777777" w:rsidR="00744848" w:rsidRDefault="008B081F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B0F0"/>
          <w:sz w:val="24"/>
          <w:szCs w:val="24"/>
        </w:rPr>
        <w:t xml:space="preserve">Klasa </w:t>
      </w:r>
      <w:r>
        <w:rPr>
          <w:i/>
          <w:iCs/>
          <w:sz w:val="24"/>
          <w:szCs w:val="24"/>
        </w:rPr>
        <w:t>MessagePane</w:t>
      </w:r>
      <w:r>
        <w:rPr>
          <w:sz w:val="24"/>
          <w:szCs w:val="24"/>
        </w:rPr>
        <w:t xml:space="preserve"> – okno do pisania </w:t>
      </w:r>
      <w:r>
        <w:rPr>
          <w:sz w:val="24"/>
          <w:szCs w:val="24"/>
        </w:rPr>
        <w:t>wiadomości i komunikacji end-to-end</w:t>
      </w:r>
    </w:p>
    <w:p w14:paraId="4DEE2DE2" w14:textId="77777777" w:rsidR="00744848" w:rsidRDefault="008B081F"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color w:val="00B050"/>
          <w:sz w:val="24"/>
          <w:szCs w:val="24"/>
          <w:lang w:val="en-US"/>
        </w:rPr>
        <w:t xml:space="preserve">Interfejs </w:t>
      </w:r>
      <w:r>
        <w:rPr>
          <w:i/>
          <w:iCs/>
          <w:sz w:val="24"/>
          <w:szCs w:val="24"/>
          <w:lang w:val="en-US"/>
        </w:rPr>
        <w:t>MessageListener</w:t>
      </w:r>
      <w:r>
        <w:rPr>
          <w:sz w:val="24"/>
          <w:szCs w:val="24"/>
          <w:lang w:val="en-US"/>
        </w:rPr>
        <w:t xml:space="preserve"> – metoda abstrakcyjna dla MessagePane</w:t>
      </w:r>
    </w:p>
    <w:p w14:paraId="45632698" w14:textId="77777777" w:rsidR="00744848" w:rsidRDefault="008B081F"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color w:val="00B050"/>
          <w:sz w:val="24"/>
          <w:szCs w:val="24"/>
          <w:lang w:val="en-US"/>
        </w:rPr>
        <w:t xml:space="preserve">Interfejs </w:t>
      </w:r>
      <w:r>
        <w:rPr>
          <w:i/>
          <w:iCs/>
          <w:sz w:val="24"/>
          <w:szCs w:val="24"/>
          <w:lang w:val="en-US"/>
        </w:rPr>
        <w:t>UserStatusListener</w:t>
      </w:r>
      <w:r>
        <w:rPr>
          <w:sz w:val="24"/>
          <w:szCs w:val="24"/>
          <w:lang w:val="en-US"/>
        </w:rPr>
        <w:t xml:space="preserve"> – metody abstrakcyjne dla UserListPane</w:t>
      </w:r>
    </w:p>
    <w:p w14:paraId="07CC79DA" w14:textId="77777777" w:rsidR="00744848" w:rsidRDefault="00744848">
      <w:pPr>
        <w:rPr>
          <w:sz w:val="24"/>
          <w:szCs w:val="24"/>
          <w:lang w:val="en-US"/>
        </w:rPr>
      </w:pPr>
    </w:p>
    <w:p w14:paraId="4A6B517F" w14:textId="77777777" w:rsidR="00744848" w:rsidRDefault="00744848">
      <w:pPr>
        <w:rPr>
          <w:sz w:val="24"/>
          <w:szCs w:val="24"/>
          <w:lang w:val="en-US"/>
        </w:rPr>
      </w:pPr>
    </w:p>
    <w:p w14:paraId="122262E9" w14:textId="77777777" w:rsidR="00744848" w:rsidRDefault="00744848">
      <w:pPr>
        <w:rPr>
          <w:sz w:val="24"/>
          <w:szCs w:val="24"/>
          <w:lang w:val="en-US"/>
        </w:rPr>
      </w:pPr>
    </w:p>
    <w:p w14:paraId="4C393C17" w14:textId="77777777" w:rsidR="00744848" w:rsidRDefault="00744848">
      <w:pPr>
        <w:rPr>
          <w:sz w:val="24"/>
          <w:szCs w:val="24"/>
          <w:lang w:val="en-US"/>
        </w:rPr>
      </w:pPr>
    </w:p>
    <w:p w14:paraId="4AC32814" w14:textId="77777777" w:rsidR="00744848" w:rsidRDefault="00744848">
      <w:pPr>
        <w:rPr>
          <w:sz w:val="24"/>
          <w:szCs w:val="24"/>
          <w:lang w:val="en-US"/>
        </w:rPr>
      </w:pPr>
    </w:p>
    <w:p w14:paraId="3BE56C6B" w14:textId="77777777" w:rsidR="00744848" w:rsidRDefault="008B081F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3. Działanie programu:</w:t>
      </w:r>
    </w:p>
    <w:p w14:paraId="6B7D26F3" w14:textId="77777777" w:rsidR="00744848" w:rsidRDefault="00744848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3B4C2F90" w14:textId="77777777" w:rsidR="00744848" w:rsidRDefault="008B081F">
      <w:r>
        <w:rPr>
          <w:rFonts w:cs="Calibri"/>
          <w:b/>
          <w:bCs/>
          <w:sz w:val="24"/>
          <w:szCs w:val="24"/>
        </w:rPr>
        <w:t>1.</w:t>
      </w:r>
      <w:r>
        <w:rPr>
          <w:rFonts w:cs="Calibri"/>
          <w:sz w:val="24"/>
          <w:szCs w:val="24"/>
        </w:rPr>
        <w:t xml:space="preserve"> Przed uruchomieniem program trzeba upewnić się, że </w:t>
      </w:r>
      <w:r>
        <w:rPr>
          <w:rFonts w:cs="Calibri"/>
          <w:sz w:val="24"/>
          <w:szCs w:val="24"/>
        </w:rPr>
        <w:t>jest włączona opcja uruchomienia współbieżnego dla klasy LoginWindow, aby można było uruchomić wiele instancji logowania dla localhosta.</w:t>
      </w:r>
    </w:p>
    <w:p w14:paraId="74C987BE" w14:textId="77777777" w:rsidR="00744848" w:rsidRDefault="008B081F">
      <w:pPr>
        <w:rPr>
          <w:rFonts w:cs="Calibri"/>
          <w:sz w:val="24"/>
          <w:szCs w:val="24"/>
          <w:u w:val="single"/>
        </w:rPr>
      </w:pPr>
      <w:r>
        <w:rPr>
          <w:rFonts w:cs="Calibri"/>
          <w:sz w:val="24"/>
          <w:szCs w:val="24"/>
          <w:u w:val="single"/>
        </w:rPr>
        <w:t xml:space="preserve">Dla Intellij IDEA: </w:t>
      </w:r>
    </w:p>
    <w:p w14:paraId="72697B75" w14:textId="77777777" w:rsidR="00744848" w:rsidRDefault="008B081F">
      <w:r>
        <w:rPr>
          <w:rFonts w:cs="Calibri"/>
          <w:i/>
          <w:iCs/>
          <w:sz w:val="24"/>
          <w:szCs w:val="24"/>
        </w:rPr>
        <w:t xml:space="preserve">Zakładka </w:t>
      </w:r>
      <w:r>
        <w:rPr>
          <w:rFonts w:cs="Calibri"/>
          <w:b/>
          <w:bCs/>
          <w:i/>
          <w:iCs/>
          <w:sz w:val="24"/>
          <w:szCs w:val="24"/>
        </w:rPr>
        <w:t>Run -&gt; Edit Configurations…</w:t>
      </w:r>
    </w:p>
    <w:p w14:paraId="53B22606" w14:textId="77777777" w:rsidR="00744848" w:rsidRDefault="00744848">
      <w:pPr>
        <w:rPr>
          <w:rFonts w:cs="Calibri"/>
          <w:i/>
          <w:iCs/>
        </w:rPr>
      </w:pPr>
    </w:p>
    <w:p w14:paraId="74698B05" w14:textId="77777777" w:rsidR="00744848" w:rsidRDefault="008B081F">
      <w:r>
        <w:rPr>
          <w:noProof/>
        </w:rPr>
        <w:drawing>
          <wp:inline distT="0" distB="0" distL="0" distR="0" wp14:anchorId="566A020D" wp14:editId="3BDD83DD">
            <wp:extent cx="5943600" cy="4507863"/>
            <wp:effectExtent l="0" t="0" r="0" b="6987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072CAA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E493452" w14:textId="77777777" w:rsidR="00744848" w:rsidRDefault="00744848">
      <w:pPr>
        <w:ind w:firstLine="720"/>
        <w:rPr>
          <w:i/>
          <w:iCs/>
          <w:sz w:val="24"/>
          <w:szCs w:val="24"/>
        </w:rPr>
      </w:pPr>
    </w:p>
    <w:p w14:paraId="59692154" w14:textId="77777777" w:rsidR="00744848" w:rsidRDefault="008B081F">
      <w:r>
        <w:rPr>
          <w:b/>
          <w:bCs/>
          <w:i/>
          <w:iCs/>
          <w:sz w:val="24"/>
          <w:szCs w:val="24"/>
        </w:rPr>
        <w:lastRenderedPageBreak/>
        <w:t xml:space="preserve">3. </w:t>
      </w:r>
      <w:r>
        <w:rPr>
          <w:sz w:val="24"/>
          <w:szCs w:val="24"/>
        </w:rPr>
        <w:t xml:space="preserve">Określamy numer portu serwera, który znajduje się w </w:t>
      </w:r>
      <w:r>
        <w:rPr>
          <w:sz w:val="24"/>
          <w:szCs w:val="24"/>
        </w:rPr>
        <w:t xml:space="preserve">klasie </w:t>
      </w:r>
      <w:r>
        <w:rPr>
          <w:b/>
          <w:bCs/>
          <w:sz w:val="24"/>
          <w:szCs w:val="24"/>
        </w:rPr>
        <w:t>Constants</w:t>
      </w:r>
      <w:r>
        <w:rPr>
          <w:sz w:val="24"/>
          <w:szCs w:val="24"/>
        </w:rPr>
        <w:t xml:space="preserve"> (domyślnie 8819):</w:t>
      </w:r>
    </w:p>
    <w:p w14:paraId="313070F4" w14:textId="77777777" w:rsidR="00744848" w:rsidRDefault="008B081F">
      <w:pPr>
        <w:jc w:val="center"/>
      </w:pPr>
      <w:r>
        <w:rPr>
          <w:noProof/>
        </w:rPr>
        <w:drawing>
          <wp:inline distT="0" distB="0" distL="0" distR="0" wp14:anchorId="3C1898A4" wp14:editId="16A49FE0">
            <wp:extent cx="3912626" cy="1148943"/>
            <wp:effectExtent l="0" t="0" r="0" b="0"/>
            <wp:docPr id="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626" cy="11489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6A0786" w14:textId="77777777" w:rsidR="00744848" w:rsidRDefault="00744848">
      <w:pPr>
        <w:rPr>
          <w:i/>
          <w:iCs/>
        </w:rPr>
      </w:pPr>
    </w:p>
    <w:p w14:paraId="40AF7313" w14:textId="77777777" w:rsidR="00744848" w:rsidRDefault="00744848">
      <w:pPr>
        <w:rPr>
          <w:i/>
          <w:iCs/>
        </w:rPr>
      </w:pPr>
    </w:p>
    <w:p w14:paraId="25DE801D" w14:textId="77777777" w:rsidR="00744848" w:rsidRDefault="008B081F">
      <w:r>
        <w:rPr>
          <w:b/>
          <w:bCs/>
          <w:i/>
          <w:iCs/>
          <w:sz w:val="24"/>
          <w:szCs w:val="24"/>
        </w:rPr>
        <w:t>3.</w:t>
      </w:r>
      <w:r>
        <w:rPr>
          <w:i/>
          <w:iCs/>
          <w:sz w:val="24"/>
          <w:szCs w:val="24"/>
        </w:rPr>
        <w:t xml:space="preserve"> Następnie uruchamiamy klasę </w:t>
      </w:r>
      <w:r>
        <w:rPr>
          <w:b/>
          <w:bCs/>
          <w:i/>
          <w:iCs/>
          <w:sz w:val="24"/>
          <w:szCs w:val="24"/>
        </w:rPr>
        <w:t>ServerMain</w:t>
      </w:r>
      <w:r>
        <w:rPr>
          <w:i/>
          <w:iCs/>
          <w:sz w:val="24"/>
          <w:szCs w:val="24"/>
        </w:rPr>
        <w:t>, powinien pojawić się w konsoli dla klasy komunikat:</w:t>
      </w:r>
    </w:p>
    <w:p w14:paraId="63E594B3" w14:textId="77777777" w:rsidR="00744848" w:rsidRDefault="008B081F">
      <w:pPr>
        <w:ind w:firstLine="720"/>
        <w:jc w:val="center"/>
      </w:pPr>
      <w:r>
        <w:rPr>
          <w:noProof/>
        </w:rPr>
        <w:drawing>
          <wp:inline distT="0" distB="0" distL="0" distR="0" wp14:anchorId="4496151D" wp14:editId="4CB4D0FA">
            <wp:extent cx="4415125" cy="670474"/>
            <wp:effectExtent l="0" t="0" r="447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5125" cy="6704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8691C2" w14:textId="77777777" w:rsidR="00744848" w:rsidRDefault="00744848">
      <w:pPr>
        <w:ind w:firstLine="720"/>
        <w:rPr>
          <w:i/>
          <w:iCs/>
        </w:rPr>
      </w:pPr>
    </w:p>
    <w:p w14:paraId="3A92AD8C" w14:textId="77777777" w:rsidR="00744848" w:rsidRDefault="008B081F">
      <w:pPr>
        <w:rPr>
          <w:i/>
          <w:iCs/>
        </w:rPr>
      </w:pPr>
      <w:r>
        <w:rPr>
          <w:i/>
          <w:iCs/>
        </w:rPr>
        <w:t xml:space="preserve">Właśnie została uruchomiona instancja serwera. </w:t>
      </w:r>
    </w:p>
    <w:p w14:paraId="2818A742" w14:textId="77777777" w:rsidR="00744848" w:rsidRDefault="00744848">
      <w:pPr>
        <w:rPr>
          <w:sz w:val="24"/>
          <w:szCs w:val="24"/>
        </w:rPr>
      </w:pPr>
    </w:p>
    <w:p w14:paraId="54D548D2" w14:textId="77777777" w:rsidR="00744848" w:rsidRDefault="00744848">
      <w:pPr>
        <w:rPr>
          <w:sz w:val="24"/>
          <w:szCs w:val="24"/>
        </w:rPr>
      </w:pPr>
    </w:p>
    <w:p w14:paraId="155782D3" w14:textId="77777777" w:rsidR="00744848" w:rsidRDefault="008B081F">
      <w:r>
        <w:rPr>
          <w:b/>
          <w:bCs/>
          <w:sz w:val="24"/>
          <w:szCs w:val="24"/>
        </w:rPr>
        <w:t>4.</w:t>
      </w:r>
      <w:r>
        <w:rPr>
          <w:sz w:val="24"/>
          <w:szCs w:val="24"/>
        </w:rPr>
        <w:t xml:space="preserve"> Uruchamiamy klasę kliencką </w:t>
      </w:r>
      <w:r>
        <w:rPr>
          <w:b/>
          <w:bCs/>
          <w:sz w:val="24"/>
          <w:szCs w:val="24"/>
        </w:rPr>
        <w:t>ManagerClient</w:t>
      </w:r>
      <w:r>
        <w:rPr>
          <w:sz w:val="24"/>
          <w:szCs w:val="24"/>
        </w:rPr>
        <w:t xml:space="preserve">, w konsoli tej klasy </w:t>
      </w:r>
      <w:r>
        <w:rPr>
          <w:sz w:val="24"/>
          <w:szCs w:val="24"/>
        </w:rPr>
        <w:t>ukazuje się:</w:t>
      </w:r>
    </w:p>
    <w:p w14:paraId="594286A8" w14:textId="77777777" w:rsidR="00744848" w:rsidRDefault="008B081F">
      <w:pPr>
        <w:jc w:val="center"/>
      </w:pPr>
      <w:r>
        <w:rPr>
          <w:noProof/>
        </w:rPr>
        <w:drawing>
          <wp:inline distT="0" distB="0" distL="0" distR="0" wp14:anchorId="4FC1DFAF" wp14:editId="5BAF26BF">
            <wp:extent cx="2758068" cy="1548829"/>
            <wp:effectExtent l="0" t="0" r="4182" b="0"/>
            <wp:docPr id="5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068" cy="15488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34C919" w14:textId="77777777" w:rsidR="00744848" w:rsidRDefault="008B081F">
      <w:r>
        <w:rPr>
          <w:sz w:val="24"/>
          <w:szCs w:val="24"/>
        </w:rPr>
        <w:t xml:space="preserve">W klasie </w:t>
      </w:r>
      <w:r>
        <w:rPr>
          <w:b/>
          <w:bCs/>
          <w:sz w:val="24"/>
          <w:szCs w:val="24"/>
        </w:rPr>
        <w:t>ServerMain</w:t>
      </w:r>
      <w:r>
        <w:rPr>
          <w:sz w:val="24"/>
          <w:szCs w:val="24"/>
        </w:rPr>
        <w:t xml:space="preserve"> za to komunikat:</w:t>
      </w:r>
    </w:p>
    <w:p w14:paraId="4C13BDC4" w14:textId="77777777" w:rsidR="00744848" w:rsidRDefault="008B081F">
      <w:r>
        <w:rPr>
          <w:noProof/>
        </w:rPr>
        <w:drawing>
          <wp:inline distT="0" distB="0" distL="0" distR="0" wp14:anchorId="696E55FC" wp14:editId="48E59444">
            <wp:extent cx="4752383" cy="514285"/>
            <wp:effectExtent l="0" t="0" r="0" b="65"/>
            <wp:docPr id="6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3" cy="5142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63E172" w14:textId="77777777" w:rsidR="00744848" w:rsidRDefault="00744848">
      <w:pPr>
        <w:rPr>
          <w:sz w:val="24"/>
          <w:szCs w:val="24"/>
        </w:rPr>
      </w:pPr>
    </w:p>
    <w:p w14:paraId="0ECC92B5" w14:textId="77777777" w:rsidR="00744848" w:rsidRDefault="008B081F">
      <w:r>
        <w:rPr>
          <w:i/>
          <w:iCs/>
        </w:rPr>
        <w:lastRenderedPageBreak/>
        <w:t xml:space="preserve">Instancja klienta działa, jej entry point (main) loguje automatycznie użytkownika </w:t>
      </w:r>
      <w:r>
        <w:rPr>
          <w:b/>
          <w:bCs/>
          <w:i/>
          <w:iCs/>
        </w:rPr>
        <w:t>guest</w:t>
      </w:r>
      <w:r>
        <w:rPr>
          <w:i/>
          <w:iCs/>
        </w:rPr>
        <w:t>. Konsola dla tej klasy wyświetla dalsze informacje dla kolejnych zalogowanych użytkowników. Jesteśmy gotowi na lo</w:t>
      </w:r>
      <w:r>
        <w:rPr>
          <w:i/>
          <w:iCs/>
        </w:rPr>
        <w:t>gowanie manualne poszczególnych użytkowników.</w:t>
      </w:r>
    </w:p>
    <w:p w14:paraId="5924D762" w14:textId="77777777" w:rsidR="00744848" w:rsidRDefault="00744848">
      <w:pPr>
        <w:rPr>
          <w:sz w:val="24"/>
          <w:szCs w:val="24"/>
        </w:rPr>
      </w:pPr>
    </w:p>
    <w:p w14:paraId="7567BC31" w14:textId="77777777" w:rsidR="00744848" w:rsidRDefault="00744848">
      <w:pPr>
        <w:rPr>
          <w:sz w:val="24"/>
          <w:szCs w:val="24"/>
        </w:rPr>
      </w:pPr>
    </w:p>
    <w:p w14:paraId="27AB8BBA" w14:textId="77777777" w:rsidR="00744848" w:rsidRDefault="008B08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LOGOWANIE GUI</w:t>
      </w:r>
    </w:p>
    <w:p w14:paraId="7B1C3602" w14:textId="77777777" w:rsidR="00744848" w:rsidRDefault="00744848">
      <w:pPr>
        <w:jc w:val="center"/>
        <w:rPr>
          <w:b/>
          <w:bCs/>
          <w:sz w:val="32"/>
          <w:szCs w:val="32"/>
        </w:rPr>
      </w:pPr>
    </w:p>
    <w:p w14:paraId="0450E9F5" w14:textId="77777777" w:rsidR="00744848" w:rsidRDefault="008B081F">
      <w:r>
        <w:rPr>
          <w:b/>
          <w:bCs/>
          <w:sz w:val="24"/>
          <w:szCs w:val="24"/>
        </w:rPr>
        <w:t>5a.</w:t>
      </w:r>
      <w:r>
        <w:rPr>
          <w:sz w:val="24"/>
          <w:szCs w:val="24"/>
        </w:rPr>
        <w:t xml:space="preserve"> Uruchamiamy klasę </w:t>
      </w:r>
      <w:r>
        <w:rPr>
          <w:b/>
          <w:bCs/>
          <w:sz w:val="24"/>
          <w:szCs w:val="24"/>
        </w:rPr>
        <w:t xml:space="preserve">LoginWindow, </w:t>
      </w:r>
      <w:r>
        <w:rPr>
          <w:sz w:val="24"/>
          <w:szCs w:val="24"/>
        </w:rPr>
        <w:t>pojawia się okno logowania:</w:t>
      </w:r>
    </w:p>
    <w:p w14:paraId="2F2C1FF7" w14:textId="77777777" w:rsidR="00744848" w:rsidRDefault="008B081F">
      <w:r>
        <w:rPr>
          <w:noProof/>
        </w:rPr>
        <w:drawing>
          <wp:inline distT="0" distB="0" distL="0" distR="0" wp14:anchorId="2A75C7E0" wp14:editId="0381A7AF">
            <wp:extent cx="2638098" cy="1371426"/>
            <wp:effectExtent l="0" t="0" r="0" b="174"/>
            <wp:docPr id="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8" cy="13714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D316E7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wpisujemy jedno z zestawów danych (zakodowane na sztywno, aktualnie brak podpiętej bazy danych):</w:t>
      </w:r>
    </w:p>
    <w:p w14:paraId="1F228365" w14:textId="77777777" w:rsidR="00744848" w:rsidRDefault="008B0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1 )</w:t>
      </w:r>
    </w:p>
    <w:p w14:paraId="0A178D9D" w14:textId="77777777" w:rsidR="00744848" w:rsidRDefault="008B081F"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US"/>
        </w:rPr>
        <w:t>Login:</w:t>
      </w:r>
      <w:r>
        <w:rPr>
          <w:sz w:val="24"/>
          <w:szCs w:val="24"/>
          <w:lang w:val="en-US"/>
        </w:rPr>
        <w:t xml:space="preserve"> adam</w:t>
      </w:r>
    </w:p>
    <w:p w14:paraId="44A0844B" w14:textId="77777777" w:rsidR="00744848" w:rsidRDefault="008B081F">
      <w:r>
        <w:rPr>
          <w:b/>
          <w:bCs/>
          <w:sz w:val="24"/>
          <w:szCs w:val="24"/>
          <w:lang w:val="en-US"/>
        </w:rPr>
        <w:t>Hasło: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adam</w:t>
      </w:r>
    </w:p>
    <w:p w14:paraId="5D001D4B" w14:textId="77777777" w:rsidR="00744848" w:rsidRDefault="008B081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2 )</w:t>
      </w:r>
    </w:p>
    <w:p w14:paraId="68709D3C" w14:textId="77777777" w:rsidR="00744848" w:rsidRDefault="008B081F">
      <w:r>
        <w:rPr>
          <w:b/>
          <w:bCs/>
          <w:sz w:val="24"/>
          <w:szCs w:val="24"/>
          <w:lang w:val="en-US"/>
        </w:rPr>
        <w:t xml:space="preserve"> Login:</w:t>
      </w:r>
      <w:r>
        <w:rPr>
          <w:sz w:val="24"/>
          <w:szCs w:val="24"/>
          <w:lang w:val="en-US"/>
        </w:rPr>
        <w:t xml:space="preserve"> jqb</w:t>
      </w:r>
    </w:p>
    <w:p w14:paraId="434D0294" w14:textId="77777777" w:rsidR="00744848" w:rsidRDefault="008B081F">
      <w:r>
        <w:rPr>
          <w:b/>
          <w:bCs/>
          <w:sz w:val="24"/>
          <w:szCs w:val="24"/>
          <w:lang w:val="en-US"/>
        </w:rPr>
        <w:t>Hasło:</w:t>
      </w:r>
      <w:r>
        <w:rPr>
          <w:sz w:val="24"/>
          <w:szCs w:val="24"/>
          <w:lang w:val="en-US"/>
        </w:rPr>
        <w:t xml:space="preserve"> jqb</w:t>
      </w:r>
    </w:p>
    <w:p w14:paraId="7C68C44C" w14:textId="77777777" w:rsidR="00744848" w:rsidRDefault="008B081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3 ) </w:t>
      </w:r>
    </w:p>
    <w:p w14:paraId="5A3FA453" w14:textId="77777777" w:rsidR="00744848" w:rsidRDefault="008B081F">
      <w:r>
        <w:rPr>
          <w:b/>
          <w:bCs/>
          <w:sz w:val="24"/>
          <w:szCs w:val="24"/>
          <w:lang w:val="en-US"/>
        </w:rPr>
        <w:t>Login:</w:t>
      </w:r>
      <w:r>
        <w:rPr>
          <w:sz w:val="24"/>
          <w:szCs w:val="24"/>
          <w:lang w:val="en-US"/>
        </w:rPr>
        <w:t xml:space="preserve"> tomek</w:t>
      </w:r>
    </w:p>
    <w:p w14:paraId="568FE2C9" w14:textId="77777777" w:rsidR="00744848" w:rsidRDefault="008B081F">
      <w:r>
        <w:rPr>
          <w:b/>
          <w:bCs/>
          <w:sz w:val="24"/>
          <w:szCs w:val="24"/>
          <w:lang w:val="en-US"/>
        </w:rPr>
        <w:t>Hasło:</w:t>
      </w:r>
      <w:r>
        <w:rPr>
          <w:sz w:val="24"/>
          <w:szCs w:val="24"/>
          <w:lang w:val="en-US"/>
        </w:rPr>
        <w:t xml:space="preserve"> tomek</w:t>
      </w:r>
    </w:p>
    <w:p w14:paraId="68FC22AB" w14:textId="77777777" w:rsidR="00744848" w:rsidRDefault="00744848">
      <w:pPr>
        <w:rPr>
          <w:sz w:val="24"/>
          <w:szCs w:val="24"/>
          <w:lang w:val="en-US"/>
        </w:rPr>
      </w:pPr>
    </w:p>
    <w:p w14:paraId="2BCAD84F" w14:textId="77777777" w:rsidR="00744848" w:rsidRDefault="00744848">
      <w:pPr>
        <w:rPr>
          <w:sz w:val="24"/>
          <w:szCs w:val="24"/>
          <w:lang w:val="en-US"/>
        </w:rPr>
      </w:pPr>
    </w:p>
    <w:p w14:paraId="1FD90E8A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W przypadku wprowadzenia niepoprawnych danych wyświetla się baner:</w:t>
      </w:r>
    </w:p>
    <w:p w14:paraId="650F94AE" w14:textId="77777777" w:rsidR="00744848" w:rsidRDefault="008B081F">
      <w:r>
        <w:rPr>
          <w:noProof/>
        </w:rPr>
        <w:drawing>
          <wp:inline distT="0" distB="0" distL="0" distR="0" wp14:anchorId="200A86BE" wp14:editId="4EDFFA45">
            <wp:extent cx="3752377" cy="1714289"/>
            <wp:effectExtent l="0" t="0" r="473" b="211"/>
            <wp:docPr id="8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377" cy="17142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C7BB2B" w14:textId="77777777" w:rsidR="00744848" w:rsidRDefault="008B081F">
      <w:r>
        <w:rPr>
          <w:sz w:val="24"/>
          <w:szCs w:val="24"/>
        </w:rPr>
        <w:t xml:space="preserve">Oraz komunikat w konsoli klasy </w:t>
      </w:r>
      <w:r>
        <w:rPr>
          <w:b/>
          <w:bCs/>
          <w:sz w:val="24"/>
          <w:szCs w:val="24"/>
        </w:rPr>
        <w:t>LoginWindow</w:t>
      </w:r>
      <w:r>
        <w:rPr>
          <w:sz w:val="24"/>
          <w:szCs w:val="24"/>
        </w:rPr>
        <w:t>:</w:t>
      </w:r>
    </w:p>
    <w:p w14:paraId="06641FF0" w14:textId="77777777" w:rsidR="00744848" w:rsidRDefault="008B081F">
      <w:r>
        <w:rPr>
          <w:noProof/>
        </w:rPr>
        <w:drawing>
          <wp:inline distT="0" distB="0" distL="0" distR="0" wp14:anchorId="0190FB58" wp14:editId="3206FD04">
            <wp:extent cx="3638095" cy="342854"/>
            <wp:effectExtent l="0" t="0" r="455" b="46"/>
            <wp:docPr id="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428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2A0052" w14:textId="77777777" w:rsidR="00744848" w:rsidRDefault="00744848">
      <w:pPr>
        <w:rPr>
          <w:sz w:val="24"/>
          <w:szCs w:val="24"/>
        </w:rPr>
      </w:pPr>
    </w:p>
    <w:p w14:paraId="485B243A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 xml:space="preserve">W przypadku poprawnego logowania pojawia się lista zalogowanych </w:t>
      </w:r>
      <w:r>
        <w:rPr>
          <w:sz w:val="24"/>
          <w:szCs w:val="24"/>
        </w:rPr>
        <w:t>użytkowników:</w:t>
      </w:r>
    </w:p>
    <w:p w14:paraId="6B89A820" w14:textId="77777777" w:rsidR="00744848" w:rsidRDefault="008B081F">
      <w:pPr>
        <w:jc w:val="center"/>
      </w:pPr>
      <w:r>
        <w:rPr>
          <w:noProof/>
        </w:rPr>
        <w:drawing>
          <wp:inline distT="0" distB="0" distL="0" distR="0" wp14:anchorId="51255613" wp14:editId="2063F128">
            <wp:extent cx="1588340" cy="2437534"/>
            <wp:effectExtent l="0" t="0" r="0" b="866"/>
            <wp:docPr id="10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8340" cy="24375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03B269" w14:textId="77777777" w:rsidR="00744848" w:rsidRDefault="008B081F">
      <w:r>
        <w:rPr>
          <w:sz w:val="24"/>
          <w:szCs w:val="24"/>
        </w:rPr>
        <w:t xml:space="preserve">W konsoli </w:t>
      </w:r>
      <w:r>
        <w:rPr>
          <w:b/>
          <w:bCs/>
          <w:sz w:val="24"/>
          <w:szCs w:val="24"/>
        </w:rPr>
        <w:t>ServerMain</w:t>
      </w:r>
      <w:r>
        <w:rPr>
          <w:sz w:val="24"/>
          <w:szCs w:val="24"/>
        </w:rPr>
        <w:t>:</w:t>
      </w:r>
    </w:p>
    <w:p w14:paraId="77E03770" w14:textId="77777777" w:rsidR="00744848" w:rsidRDefault="008B081F">
      <w:r>
        <w:rPr>
          <w:noProof/>
        </w:rPr>
        <w:drawing>
          <wp:inline distT="0" distB="0" distL="0" distR="0" wp14:anchorId="35274A06" wp14:editId="3F4F8E63">
            <wp:extent cx="3756931" cy="379649"/>
            <wp:effectExtent l="0" t="0" r="0" b="1351"/>
            <wp:docPr id="1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31" cy="379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BBC6F6" w14:textId="77777777" w:rsidR="00744848" w:rsidRDefault="008B081F">
      <w:r>
        <w:rPr>
          <w:sz w:val="24"/>
          <w:szCs w:val="24"/>
        </w:rPr>
        <w:t xml:space="preserve">W konsoli </w:t>
      </w:r>
      <w:r>
        <w:rPr>
          <w:b/>
          <w:bCs/>
          <w:sz w:val="24"/>
          <w:szCs w:val="24"/>
        </w:rPr>
        <w:t>ManagerClient</w:t>
      </w:r>
      <w:r>
        <w:rPr>
          <w:sz w:val="24"/>
          <w:szCs w:val="24"/>
        </w:rPr>
        <w:t>:</w:t>
      </w:r>
    </w:p>
    <w:p w14:paraId="11CCAE33" w14:textId="77777777" w:rsidR="00744848" w:rsidRDefault="008B081F">
      <w:r>
        <w:rPr>
          <w:noProof/>
        </w:rPr>
        <w:drawing>
          <wp:inline distT="0" distB="0" distL="0" distR="0" wp14:anchorId="6A164D5F" wp14:editId="74A31471">
            <wp:extent cx="1500630" cy="343229"/>
            <wp:effectExtent l="0" t="0" r="4320" b="0"/>
            <wp:docPr id="12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0630" cy="3432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43A47B" w14:textId="77777777" w:rsidR="00744848" w:rsidRDefault="008B081F">
      <w:r>
        <w:rPr>
          <w:b/>
          <w:bCs/>
          <w:sz w:val="24"/>
          <w:szCs w:val="24"/>
        </w:rPr>
        <w:lastRenderedPageBreak/>
        <w:t>6a.</w:t>
      </w:r>
      <w:r>
        <w:rPr>
          <w:sz w:val="24"/>
          <w:szCs w:val="24"/>
        </w:rPr>
        <w:t xml:space="preserve"> Wysyłanie wiadomości:</w:t>
      </w:r>
    </w:p>
    <w:p w14:paraId="6209E73C" w14:textId="77777777" w:rsidR="00744848" w:rsidRDefault="008B081F">
      <w:r>
        <w:rPr>
          <w:noProof/>
        </w:rPr>
        <w:drawing>
          <wp:inline distT="0" distB="0" distL="0" distR="0" wp14:anchorId="2F543893" wp14:editId="4D0B2D41">
            <wp:extent cx="5943600" cy="7002146"/>
            <wp:effectExtent l="0" t="0" r="0" b="8254"/>
            <wp:docPr id="13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2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F8E002" w14:textId="77777777" w:rsidR="00744848" w:rsidRDefault="00744848">
      <w:pPr>
        <w:rPr>
          <w:sz w:val="24"/>
          <w:szCs w:val="24"/>
        </w:rPr>
      </w:pPr>
    </w:p>
    <w:p w14:paraId="56B68631" w14:textId="77777777" w:rsidR="00744848" w:rsidRDefault="00744848">
      <w:pPr>
        <w:rPr>
          <w:sz w:val="24"/>
          <w:szCs w:val="24"/>
        </w:rPr>
      </w:pPr>
    </w:p>
    <w:p w14:paraId="3346DAFF" w14:textId="77777777" w:rsidR="00744848" w:rsidRDefault="008B081F">
      <w:r>
        <w:lastRenderedPageBreak/>
        <w:t xml:space="preserve">W celu wysłania wiadomości dwukrotnie klikamy na login użytkownika z poziomu okna </w:t>
      </w:r>
      <w:r>
        <w:rPr>
          <w:b/>
          <w:bCs/>
        </w:rPr>
        <w:t>‘User List’</w:t>
      </w:r>
      <w:r>
        <w:t>,</w:t>
      </w:r>
    </w:p>
    <w:p w14:paraId="404C3045" w14:textId="77777777" w:rsidR="00744848" w:rsidRDefault="008B081F">
      <w:r>
        <w:t xml:space="preserve">Pojawia się okno z etykietą </w:t>
      </w:r>
      <w:r>
        <w:rPr>
          <w:b/>
          <w:bCs/>
        </w:rPr>
        <w:t xml:space="preserve">‘Message: </w:t>
      </w:r>
      <w:r>
        <w:rPr>
          <w:b/>
          <w:bCs/>
        </w:rPr>
        <w:t xml:space="preserve">nazwaUżytkownika’. </w:t>
      </w:r>
      <w:r>
        <w:t xml:space="preserve">Wiadomość wpisujemy w dolnym pasku (input field), a wysyłamy za pomocą wciśnięcia klawisza </w:t>
      </w:r>
      <w:r>
        <w:rPr>
          <w:b/>
          <w:bCs/>
        </w:rPr>
        <w:t>ENTER.</w:t>
      </w:r>
    </w:p>
    <w:p w14:paraId="45E4936B" w14:textId="77777777" w:rsidR="00744848" w:rsidRDefault="008B081F">
      <w:r>
        <w:rPr>
          <w:b/>
          <w:bCs/>
          <w:sz w:val="24"/>
          <w:szCs w:val="24"/>
        </w:rPr>
        <w:t xml:space="preserve">7a. </w:t>
      </w:r>
      <w:r>
        <w:rPr>
          <w:sz w:val="24"/>
          <w:szCs w:val="24"/>
        </w:rPr>
        <w:t xml:space="preserve">Aby się wylogować z konta danego użytkownika należy nacisnąć domyślny przycisk przeznaczony do zamykania okna </w:t>
      </w:r>
      <w:r>
        <w:rPr>
          <w:b/>
          <w:bCs/>
          <w:sz w:val="24"/>
          <w:szCs w:val="24"/>
        </w:rPr>
        <w:t xml:space="preserve">‘User List’ </w:t>
      </w:r>
      <w:r>
        <w:rPr>
          <w:sz w:val="24"/>
          <w:szCs w:val="24"/>
        </w:rPr>
        <w:t>( krzyżyk )</w:t>
      </w:r>
    </w:p>
    <w:p w14:paraId="6CF84D3B" w14:textId="77777777" w:rsidR="00744848" w:rsidRDefault="008B081F">
      <w:r>
        <w:t>W</w:t>
      </w:r>
      <w:r>
        <w:t xml:space="preserve">tedy w konsoli </w:t>
      </w:r>
      <w:r>
        <w:rPr>
          <w:b/>
          <w:bCs/>
        </w:rPr>
        <w:t xml:space="preserve">ServerMain </w:t>
      </w:r>
      <w:r>
        <w:t>pojawia się komunikat:</w:t>
      </w:r>
    </w:p>
    <w:p w14:paraId="0CB7B6B7" w14:textId="77777777" w:rsidR="00744848" w:rsidRDefault="008B081F">
      <w:r>
        <w:rPr>
          <w:noProof/>
        </w:rPr>
        <w:drawing>
          <wp:inline distT="0" distB="0" distL="0" distR="0" wp14:anchorId="40D3E5E3" wp14:editId="1C27160D">
            <wp:extent cx="5943600" cy="330839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E93BB4" w14:textId="77777777" w:rsidR="00744848" w:rsidRDefault="00744848">
      <w:pPr>
        <w:jc w:val="center"/>
        <w:rPr>
          <w:b/>
          <w:bCs/>
          <w:sz w:val="32"/>
          <w:szCs w:val="32"/>
        </w:rPr>
      </w:pPr>
    </w:p>
    <w:p w14:paraId="54A4758E" w14:textId="77777777" w:rsidR="00744848" w:rsidRDefault="008B081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LOGOWANIE CLI</w:t>
      </w:r>
    </w:p>
    <w:p w14:paraId="443EAA84" w14:textId="77777777" w:rsidR="00744848" w:rsidRDefault="008B081F">
      <w:r>
        <w:rPr>
          <w:b/>
          <w:bCs/>
          <w:sz w:val="24"/>
          <w:szCs w:val="24"/>
        </w:rPr>
        <w:t xml:space="preserve">5b. </w:t>
      </w:r>
      <w:r>
        <w:rPr>
          <w:sz w:val="24"/>
          <w:szCs w:val="24"/>
        </w:rPr>
        <w:t>Uruchamiamy dowolny emulator konsoli (np. powershell), a następnie za pomocą telnetu logujemy się na localhosta za pomocą wprowadzonego portu (domyślnie 8819):</w:t>
      </w:r>
    </w:p>
    <w:p w14:paraId="3320734E" w14:textId="77777777" w:rsidR="00744848" w:rsidRDefault="008B081F">
      <w:r>
        <w:rPr>
          <w:noProof/>
        </w:rPr>
        <w:drawing>
          <wp:inline distT="0" distB="0" distL="0" distR="0" wp14:anchorId="2285A95F" wp14:editId="7CBF6146">
            <wp:extent cx="4314285" cy="380948"/>
            <wp:effectExtent l="0" t="0" r="0" b="52"/>
            <wp:docPr id="15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5" cy="3809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F439A5" w14:textId="77777777" w:rsidR="00744848" w:rsidRDefault="008B081F">
      <w:r>
        <w:t>Naciskamy ENTER</w:t>
      </w:r>
    </w:p>
    <w:p w14:paraId="7A5465A0" w14:textId="77777777" w:rsidR="00744848" w:rsidRDefault="008B081F">
      <w:r>
        <w:t xml:space="preserve">W </w:t>
      </w:r>
      <w:r>
        <w:t xml:space="preserve">konsoli </w:t>
      </w:r>
      <w:r>
        <w:rPr>
          <w:b/>
          <w:bCs/>
        </w:rPr>
        <w:t>ServerMain</w:t>
      </w:r>
      <w:r>
        <w:t xml:space="preserve"> pojawia się komunikat:</w:t>
      </w:r>
    </w:p>
    <w:p w14:paraId="12CBA08A" w14:textId="77777777" w:rsidR="00744848" w:rsidRDefault="008B081F">
      <w:r>
        <w:rPr>
          <w:noProof/>
        </w:rPr>
        <w:drawing>
          <wp:inline distT="0" distB="0" distL="0" distR="0" wp14:anchorId="5503AA5F" wp14:editId="08ABE6BE">
            <wp:extent cx="5943600" cy="551812"/>
            <wp:effectExtent l="0" t="0" r="0" b="638"/>
            <wp:docPr id="16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DA99E3" w14:textId="77777777" w:rsidR="00744848" w:rsidRDefault="008B081F">
      <w:r>
        <w:rPr>
          <w:b/>
          <w:bCs/>
          <w:sz w:val="24"/>
          <w:szCs w:val="24"/>
        </w:rPr>
        <w:t>6b.</w:t>
      </w:r>
      <w:r>
        <w:rPr>
          <w:sz w:val="24"/>
          <w:szCs w:val="24"/>
        </w:rPr>
        <w:t xml:space="preserve"> Logowanie opiera się o wpisanie słowa kluczowego </w:t>
      </w:r>
      <w:r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 xml:space="preserve">, następnie </w:t>
      </w:r>
      <w:r>
        <w:rPr>
          <w:sz w:val="24"/>
          <w:szCs w:val="24"/>
          <w:u w:val="single"/>
        </w:rPr>
        <w:t>spacja</w:t>
      </w:r>
      <w:r>
        <w:rPr>
          <w:sz w:val="24"/>
          <w:szCs w:val="24"/>
        </w:rPr>
        <w:t xml:space="preserve">, nazwaUżytkownika, </w:t>
      </w:r>
      <w:r>
        <w:rPr>
          <w:sz w:val="24"/>
          <w:szCs w:val="24"/>
          <w:u w:val="single"/>
        </w:rPr>
        <w:t>spacja</w:t>
      </w:r>
      <w:r>
        <w:rPr>
          <w:sz w:val="24"/>
          <w:szCs w:val="24"/>
        </w:rPr>
        <w:t xml:space="preserve"> i hasłoUżytkownika, np.:</w:t>
      </w:r>
    </w:p>
    <w:p w14:paraId="654E6571" w14:textId="77777777" w:rsidR="00744848" w:rsidRDefault="008B081F">
      <w:r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 xml:space="preserve"> jqb jqb</w:t>
      </w:r>
    </w:p>
    <w:p w14:paraId="0B9680F0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Przy poprawnym zalogowaniu w emulatorze wyświetla się:</w:t>
      </w:r>
    </w:p>
    <w:p w14:paraId="27DD2558" w14:textId="77777777" w:rsidR="00744848" w:rsidRDefault="008B081F">
      <w:r>
        <w:rPr>
          <w:noProof/>
        </w:rPr>
        <w:drawing>
          <wp:inline distT="0" distB="0" distL="0" distR="0" wp14:anchorId="45BFAD89" wp14:editId="6571488B">
            <wp:extent cx="2299871" cy="1232666"/>
            <wp:effectExtent l="0" t="0" r="5179" b="5584"/>
            <wp:docPr id="17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9871" cy="1232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EE769C" w14:textId="77777777" w:rsidR="00744848" w:rsidRDefault="008B081F">
      <w:r>
        <w:lastRenderedPageBreak/>
        <w:t>Wyświatlają s</w:t>
      </w:r>
      <w:r>
        <w:t xml:space="preserve">ię powiadomienia kto jest online (tutaj </w:t>
      </w:r>
      <w:r>
        <w:rPr>
          <w:i/>
          <w:iCs/>
        </w:rPr>
        <w:t>guest</w:t>
      </w:r>
      <w:r>
        <w:t xml:space="preserve"> z instancji początkowej </w:t>
      </w:r>
      <w:r>
        <w:rPr>
          <w:b/>
          <w:bCs/>
        </w:rPr>
        <w:t>ManagerClient</w:t>
      </w:r>
      <w:r>
        <w:t>)</w:t>
      </w:r>
    </w:p>
    <w:p w14:paraId="7C49301C" w14:textId="77777777" w:rsidR="00744848" w:rsidRDefault="008B081F">
      <w:r>
        <w:rPr>
          <w:sz w:val="24"/>
          <w:szCs w:val="24"/>
        </w:rPr>
        <w:t xml:space="preserve">W konsoli </w:t>
      </w:r>
      <w:r>
        <w:rPr>
          <w:b/>
          <w:bCs/>
          <w:sz w:val="24"/>
          <w:szCs w:val="24"/>
        </w:rPr>
        <w:t>ServerMain</w:t>
      </w:r>
      <w:r>
        <w:rPr>
          <w:sz w:val="24"/>
          <w:szCs w:val="24"/>
        </w:rPr>
        <w:t>:</w:t>
      </w:r>
    </w:p>
    <w:p w14:paraId="1EC7A287" w14:textId="77777777" w:rsidR="00744848" w:rsidRDefault="008B081F">
      <w:r>
        <w:rPr>
          <w:noProof/>
        </w:rPr>
        <w:drawing>
          <wp:inline distT="0" distB="0" distL="0" distR="0" wp14:anchorId="45F8EC4A" wp14:editId="798DAD05">
            <wp:extent cx="4323813" cy="428570"/>
            <wp:effectExtent l="0" t="0" r="537" b="0"/>
            <wp:docPr id="18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813" cy="4285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BB2CE5C" w14:textId="77777777" w:rsidR="00744848" w:rsidRDefault="008B081F">
      <w:r>
        <w:rPr>
          <w:sz w:val="24"/>
          <w:szCs w:val="24"/>
        </w:rPr>
        <w:t xml:space="preserve">W konsoli </w:t>
      </w:r>
      <w:r>
        <w:rPr>
          <w:b/>
          <w:bCs/>
          <w:sz w:val="24"/>
          <w:szCs w:val="24"/>
        </w:rPr>
        <w:t>ManagerClient</w:t>
      </w:r>
      <w:r>
        <w:rPr>
          <w:sz w:val="24"/>
          <w:szCs w:val="24"/>
        </w:rPr>
        <w:t xml:space="preserve">: </w:t>
      </w:r>
    </w:p>
    <w:p w14:paraId="45A39DE7" w14:textId="77777777" w:rsidR="00744848" w:rsidRDefault="008B081F">
      <w:r>
        <w:rPr>
          <w:noProof/>
        </w:rPr>
        <w:drawing>
          <wp:inline distT="0" distB="0" distL="0" distR="0" wp14:anchorId="4B33865C" wp14:editId="12B666D8">
            <wp:extent cx="1609526" cy="409523"/>
            <wp:effectExtent l="0" t="0" r="0" b="0"/>
            <wp:docPr id="19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526" cy="4095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ED71C6" w14:textId="77777777" w:rsidR="00744848" w:rsidRDefault="008B081F">
      <w:r>
        <w:rPr>
          <w:b/>
          <w:bCs/>
          <w:sz w:val="24"/>
          <w:szCs w:val="24"/>
        </w:rPr>
        <w:t>7b.</w:t>
      </w:r>
      <w:r>
        <w:rPr>
          <w:sz w:val="24"/>
          <w:szCs w:val="24"/>
        </w:rPr>
        <w:t xml:space="preserve"> Wysyłanie wiadomości do konkretnego użytkownika:</w:t>
      </w:r>
    </w:p>
    <w:p w14:paraId="20327E04" w14:textId="77777777" w:rsidR="00744848" w:rsidRDefault="008B081F">
      <w:r>
        <w:rPr>
          <w:sz w:val="24"/>
          <w:szCs w:val="24"/>
        </w:rPr>
        <w:t xml:space="preserve">Składnia opiera się o słowo kluczowe: </w:t>
      </w:r>
      <w:r>
        <w:rPr>
          <w:b/>
          <w:bCs/>
          <w:sz w:val="24"/>
          <w:szCs w:val="24"/>
        </w:rPr>
        <w:t>msg</w:t>
      </w:r>
      <w:r>
        <w:rPr>
          <w:sz w:val="24"/>
          <w:szCs w:val="24"/>
        </w:rPr>
        <w:t xml:space="preserve">  </w:t>
      </w:r>
    </w:p>
    <w:p w14:paraId="4C192510" w14:textId="77777777" w:rsidR="00744848" w:rsidRDefault="008B081F">
      <w:r>
        <w:rPr>
          <w:sz w:val="24"/>
          <w:szCs w:val="24"/>
        </w:rPr>
        <w:t xml:space="preserve">Instrukcja jest </w:t>
      </w:r>
      <w:r>
        <w:rPr>
          <w:sz w:val="24"/>
          <w:szCs w:val="24"/>
        </w:rPr>
        <w:t xml:space="preserve">cięta na </w:t>
      </w:r>
      <w:r>
        <w:rPr>
          <w:sz w:val="24"/>
          <w:szCs w:val="24"/>
          <w:u w:val="single"/>
        </w:rPr>
        <w:t>3 tokeny</w:t>
      </w:r>
      <w:r>
        <w:rPr>
          <w:sz w:val="24"/>
          <w:szCs w:val="24"/>
        </w:rPr>
        <w:t xml:space="preserve">: komenda (tutaj </w:t>
      </w:r>
      <w:r>
        <w:rPr>
          <w:b/>
          <w:bCs/>
          <w:sz w:val="24"/>
          <w:szCs w:val="24"/>
        </w:rPr>
        <w:t>msg</w:t>
      </w:r>
      <w:r>
        <w:rPr>
          <w:sz w:val="24"/>
          <w:szCs w:val="24"/>
        </w:rPr>
        <w:t>), potem adresat, a na końcu treść.</w:t>
      </w:r>
    </w:p>
    <w:p w14:paraId="7BAFA6D5" w14:textId="77777777" w:rsidR="00744848" w:rsidRDefault="008B081F">
      <w:r>
        <w:rPr>
          <w:sz w:val="24"/>
          <w:szCs w:val="24"/>
        </w:rPr>
        <w:t xml:space="preserve">Wysłanie od użytkownika </w:t>
      </w:r>
      <w:r>
        <w:rPr>
          <w:b/>
          <w:bCs/>
          <w:sz w:val="24"/>
          <w:szCs w:val="24"/>
        </w:rPr>
        <w:t>adam</w:t>
      </w:r>
      <w:r>
        <w:rPr>
          <w:sz w:val="24"/>
          <w:szCs w:val="24"/>
        </w:rPr>
        <w:t xml:space="preserve"> do </w:t>
      </w:r>
      <w:r>
        <w:rPr>
          <w:b/>
          <w:bCs/>
          <w:sz w:val="24"/>
          <w:szCs w:val="24"/>
        </w:rPr>
        <w:t>jqb</w:t>
      </w:r>
      <w:r>
        <w:rPr>
          <w:sz w:val="24"/>
          <w:szCs w:val="24"/>
        </w:rPr>
        <w:t>:</w:t>
      </w:r>
    </w:p>
    <w:p w14:paraId="1CA03949" w14:textId="77777777" w:rsidR="00744848" w:rsidRDefault="008B081F">
      <w:r>
        <w:rPr>
          <w:noProof/>
        </w:rPr>
        <w:drawing>
          <wp:inline distT="0" distB="0" distL="0" distR="0" wp14:anchorId="7A9423C3" wp14:editId="202CF1FE">
            <wp:extent cx="4293729" cy="1247296"/>
            <wp:effectExtent l="0" t="0" r="0" b="0"/>
            <wp:docPr id="20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729" cy="1247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C25B65" w14:textId="77777777" w:rsidR="00744848" w:rsidRDefault="008B081F">
      <w:pPr>
        <w:tabs>
          <w:tab w:val="left" w:pos="1925"/>
        </w:tabs>
      </w:pPr>
      <w:r>
        <w:rPr>
          <w:sz w:val="24"/>
          <w:szCs w:val="24"/>
        </w:rPr>
        <w:t xml:space="preserve">Odebranie powyższej wiadomości od </w:t>
      </w:r>
      <w:r>
        <w:rPr>
          <w:b/>
          <w:bCs/>
          <w:sz w:val="24"/>
          <w:szCs w:val="24"/>
        </w:rPr>
        <w:t>adama</w:t>
      </w:r>
      <w:r>
        <w:rPr>
          <w:sz w:val="24"/>
          <w:szCs w:val="24"/>
        </w:rPr>
        <w:t xml:space="preserve"> przez </w:t>
      </w:r>
      <w:r>
        <w:rPr>
          <w:b/>
          <w:bCs/>
          <w:sz w:val="24"/>
          <w:szCs w:val="24"/>
        </w:rPr>
        <w:t>jqb</w:t>
      </w:r>
      <w:r>
        <w:rPr>
          <w:sz w:val="24"/>
          <w:szCs w:val="24"/>
        </w:rPr>
        <w:t>:</w:t>
      </w:r>
    </w:p>
    <w:p w14:paraId="4038FC2C" w14:textId="77777777" w:rsidR="00744848" w:rsidRDefault="008B081F">
      <w:pPr>
        <w:tabs>
          <w:tab w:val="left" w:pos="1925"/>
        </w:tabs>
      </w:pPr>
      <w:r>
        <w:rPr>
          <w:noProof/>
        </w:rPr>
        <w:drawing>
          <wp:inline distT="0" distB="0" distL="0" distR="0" wp14:anchorId="774C6461" wp14:editId="48B3C58A">
            <wp:extent cx="4299554" cy="786795"/>
            <wp:effectExtent l="0" t="0" r="5746" b="0"/>
            <wp:docPr id="21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554" cy="7867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2EEC97" w14:textId="77777777" w:rsidR="00744848" w:rsidRDefault="008B081F">
      <w:r>
        <w:rPr>
          <w:b/>
          <w:bCs/>
          <w:sz w:val="24"/>
          <w:szCs w:val="24"/>
        </w:rPr>
        <w:t>8b.</w:t>
      </w:r>
      <w:r>
        <w:rPr>
          <w:sz w:val="24"/>
          <w:szCs w:val="24"/>
        </w:rPr>
        <w:t xml:space="preserve"> Dołączanie do pokoju, aby wysyłać wiadomość rozgłoszeniową (broadcast message) do każde</w:t>
      </w:r>
      <w:r>
        <w:rPr>
          <w:sz w:val="24"/>
          <w:szCs w:val="24"/>
        </w:rPr>
        <w:t>go użytkownika, który też dołączył do tego pokoju:</w:t>
      </w:r>
    </w:p>
    <w:p w14:paraId="54373711" w14:textId="77777777" w:rsidR="00744848" w:rsidRDefault="008B081F">
      <w:r>
        <w:rPr>
          <w:sz w:val="24"/>
          <w:szCs w:val="24"/>
        </w:rPr>
        <w:t xml:space="preserve">Słowo kluczowe </w:t>
      </w:r>
      <w:r>
        <w:rPr>
          <w:b/>
          <w:bCs/>
          <w:sz w:val="24"/>
          <w:szCs w:val="24"/>
        </w:rPr>
        <w:t>join</w:t>
      </w:r>
      <w:r>
        <w:rPr>
          <w:sz w:val="24"/>
          <w:szCs w:val="24"/>
        </w:rPr>
        <w:t xml:space="preserve">  oraz znak </w:t>
      </w:r>
      <w:r>
        <w:rPr>
          <w:b/>
          <w:bCs/>
          <w:sz w:val="24"/>
          <w:szCs w:val="24"/>
        </w:rPr>
        <w:t>#</w:t>
      </w:r>
      <w:r>
        <w:rPr>
          <w:sz w:val="24"/>
          <w:szCs w:val="24"/>
        </w:rPr>
        <w:t xml:space="preserve"> przed nazwą pokoju (bez spacji pomiędzy) :</w:t>
      </w:r>
    </w:p>
    <w:p w14:paraId="65487BB0" w14:textId="77777777" w:rsidR="00744848" w:rsidRDefault="008B081F">
      <w:r>
        <w:rPr>
          <w:noProof/>
        </w:rPr>
        <w:drawing>
          <wp:inline distT="0" distB="0" distL="0" distR="0" wp14:anchorId="33AE12FB" wp14:editId="381AE47A">
            <wp:extent cx="1090431" cy="558094"/>
            <wp:effectExtent l="0" t="0" r="0" b="0"/>
            <wp:docPr id="22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0431" cy="5580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8BDFA16" w14:textId="77777777" w:rsidR="00744848" w:rsidRDefault="00744848">
      <w:pPr>
        <w:rPr>
          <w:sz w:val="24"/>
          <w:szCs w:val="24"/>
        </w:rPr>
      </w:pPr>
    </w:p>
    <w:p w14:paraId="1B2FEE18" w14:textId="77777777" w:rsidR="00744848" w:rsidRDefault="008B081F">
      <w:r>
        <w:lastRenderedPageBreak/>
        <w:t>Pokoje nie istnieją wcześniej, są tworzone w czasie rzeczywistym przez użytkowników. Gdy jeden użytkownik dołączy do pokoju, a</w:t>
      </w:r>
      <w:r>
        <w:t xml:space="preserve"> on nie istnieje, zostaje automatycznie utworzony.   </w:t>
      </w:r>
    </w:p>
    <w:p w14:paraId="18CDC8DE" w14:textId="77777777" w:rsidR="00744848" w:rsidRDefault="008B081F">
      <w:r>
        <w:rPr>
          <w:b/>
          <w:bCs/>
          <w:sz w:val="24"/>
          <w:szCs w:val="24"/>
        </w:rPr>
        <w:t xml:space="preserve">9b. </w:t>
      </w:r>
      <w:r>
        <w:rPr>
          <w:sz w:val="24"/>
          <w:szCs w:val="24"/>
        </w:rPr>
        <w:t>Wysyłanie wiadomości do wszystkich członków pokoju:</w:t>
      </w:r>
    </w:p>
    <w:p w14:paraId="299F9E54" w14:textId="77777777" w:rsidR="00744848" w:rsidRDefault="008B081F">
      <w:r>
        <w:rPr>
          <w:i/>
          <w:iCs/>
        </w:rPr>
        <w:t xml:space="preserve">Składnia komendy: </w:t>
      </w:r>
      <w:r>
        <w:rPr>
          <w:b/>
          <w:bCs/>
          <w:i/>
          <w:iCs/>
        </w:rPr>
        <w:t>msg</w:t>
      </w:r>
      <w:r>
        <w:rPr>
          <w:i/>
          <w:iCs/>
        </w:rPr>
        <w:t xml:space="preserve">  </w:t>
      </w:r>
      <w:r>
        <w:rPr>
          <w:b/>
          <w:bCs/>
          <w:i/>
          <w:iCs/>
        </w:rPr>
        <w:t>#</w:t>
      </w:r>
      <w:r>
        <w:rPr>
          <w:i/>
          <w:iCs/>
        </w:rPr>
        <w:t>nazwaPokoju treść wiadomości</w:t>
      </w:r>
    </w:p>
    <w:p w14:paraId="6B89C066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Przed wysłaniem:</w:t>
      </w:r>
    </w:p>
    <w:p w14:paraId="1EA6F8A0" w14:textId="77777777" w:rsidR="00744848" w:rsidRDefault="008B081F">
      <w:r>
        <w:rPr>
          <w:noProof/>
        </w:rPr>
        <w:drawing>
          <wp:inline distT="0" distB="0" distL="0" distR="0" wp14:anchorId="7ABBE61F" wp14:editId="1578303F">
            <wp:extent cx="4153149" cy="3354906"/>
            <wp:effectExtent l="0" t="0" r="0" b="0"/>
            <wp:docPr id="23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149" cy="33549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9CD770" w14:textId="77777777" w:rsidR="00744848" w:rsidRDefault="008B081F">
      <w:r>
        <w:t>Po wysłaniu:</w:t>
      </w:r>
    </w:p>
    <w:p w14:paraId="4A0197D6" w14:textId="77777777" w:rsidR="00744848" w:rsidRDefault="008B081F">
      <w:r>
        <w:rPr>
          <w:noProof/>
        </w:rPr>
        <w:lastRenderedPageBreak/>
        <w:drawing>
          <wp:inline distT="0" distB="0" distL="0" distR="0" wp14:anchorId="3EDF9377" wp14:editId="22290703">
            <wp:extent cx="4164616" cy="3343704"/>
            <wp:effectExtent l="0" t="0" r="7334" b="9096"/>
            <wp:docPr id="24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4616" cy="33437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A2AD6C4" w14:textId="77777777" w:rsidR="00744848" w:rsidRDefault="008B081F">
      <w:r>
        <w:rPr>
          <w:b/>
          <w:bCs/>
          <w:sz w:val="24"/>
          <w:szCs w:val="24"/>
        </w:rPr>
        <w:t>10b.</w:t>
      </w:r>
      <w:r>
        <w:rPr>
          <w:sz w:val="24"/>
          <w:szCs w:val="24"/>
        </w:rPr>
        <w:t xml:space="preserve"> Opuszczanie pokoju przez użytkownika:</w:t>
      </w:r>
    </w:p>
    <w:p w14:paraId="187DF7DE" w14:textId="77777777" w:rsidR="00744848" w:rsidRDefault="008B081F">
      <w:r>
        <w:rPr>
          <w:i/>
          <w:iCs/>
        </w:rPr>
        <w:t xml:space="preserve">Składnia </w:t>
      </w:r>
      <w:r>
        <w:rPr>
          <w:i/>
          <w:iCs/>
        </w:rPr>
        <w:t xml:space="preserve">komendy: </w:t>
      </w:r>
      <w:r>
        <w:rPr>
          <w:b/>
          <w:bCs/>
          <w:i/>
          <w:iCs/>
        </w:rPr>
        <w:t>leave</w:t>
      </w:r>
      <w:r>
        <w:rPr>
          <w:i/>
          <w:iCs/>
        </w:rPr>
        <w:t xml:space="preserve">  </w:t>
      </w:r>
      <w:r>
        <w:rPr>
          <w:b/>
          <w:bCs/>
          <w:i/>
          <w:iCs/>
        </w:rPr>
        <w:t>#</w:t>
      </w:r>
      <w:r>
        <w:rPr>
          <w:i/>
          <w:iCs/>
        </w:rPr>
        <w:t xml:space="preserve">nazwaPokoju </w:t>
      </w:r>
    </w:p>
    <w:p w14:paraId="339AD13F" w14:textId="77777777" w:rsidR="00744848" w:rsidRDefault="008B081F">
      <w:r>
        <w:rPr>
          <w:noProof/>
        </w:rPr>
        <w:drawing>
          <wp:inline distT="0" distB="0" distL="0" distR="0" wp14:anchorId="1AFEBC35" wp14:editId="398706FC">
            <wp:extent cx="1857146" cy="647614"/>
            <wp:effectExtent l="0" t="0" r="0" b="86"/>
            <wp:docPr id="25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6" cy="6476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5A304F" w14:textId="77777777" w:rsidR="00744848" w:rsidRDefault="008B081F">
      <w:pPr>
        <w:rPr>
          <w:i/>
          <w:iCs/>
        </w:rPr>
      </w:pPr>
      <w:r>
        <w:rPr>
          <w:i/>
          <w:iCs/>
        </w:rPr>
        <w:t>Po opuszczeniu pokoju przez użytkownika, wiadomości do tego pokoju wysyłane, nie będą się mu wyświetlać.</w:t>
      </w:r>
    </w:p>
    <w:p w14:paraId="7FFC190B" w14:textId="77777777" w:rsidR="00744848" w:rsidRDefault="00744848">
      <w:pPr>
        <w:rPr>
          <w:i/>
          <w:iCs/>
        </w:rPr>
      </w:pPr>
    </w:p>
    <w:p w14:paraId="0559ACBE" w14:textId="77777777" w:rsidR="00744848" w:rsidRDefault="008B081F">
      <w:r>
        <w:rPr>
          <w:b/>
          <w:bCs/>
          <w:sz w:val="24"/>
          <w:szCs w:val="24"/>
        </w:rPr>
        <w:t>10b.</w:t>
      </w:r>
      <w:r>
        <w:rPr>
          <w:sz w:val="24"/>
          <w:szCs w:val="24"/>
        </w:rPr>
        <w:t xml:space="preserve"> Wylogowanie się poszczególnych użytkowników:</w:t>
      </w:r>
    </w:p>
    <w:p w14:paraId="5C449E4F" w14:textId="77777777" w:rsidR="00744848" w:rsidRDefault="008B081F">
      <w:r>
        <w:t xml:space="preserve">Wykorzystywane są 2 komendy: </w:t>
      </w:r>
      <w:r>
        <w:rPr>
          <w:b/>
          <w:bCs/>
        </w:rPr>
        <w:t>quit</w:t>
      </w:r>
      <w:r>
        <w:t xml:space="preserve"> </w:t>
      </w:r>
    </w:p>
    <w:p w14:paraId="4F7A19C2" w14:textId="77777777" w:rsidR="00744848" w:rsidRDefault="008B081F">
      <w:r>
        <w:rPr>
          <w:noProof/>
        </w:rPr>
        <w:drawing>
          <wp:inline distT="0" distB="0" distL="0" distR="0" wp14:anchorId="0C23C133" wp14:editId="52B77839">
            <wp:extent cx="2552383" cy="1066665"/>
            <wp:effectExtent l="0" t="0" r="317" b="135"/>
            <wp:docPr id="26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383" cy="10666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3B183F" w14:textId="77777777" w:rsidR="00744848" w:rsidRDefault="008B081F">
      <w:r>
        <w:t xml:space="preserve">lub </w:t>
      </w:r>
      <w:r>
        <w:rPr>
          <w:b/>
          <w:bCs/>
        </w:rPr>
        <w:t>logoff</w:t>
      </w:r>
    </w:p>
    <w:p w14:paraId="681DEA86" w14:textId="77777777" w:rsidR="00744848" w:rsidRDefault="008B081F">
      <w:r>
        <w:rPr>
          <w:noProof/>
        </w:rPr>
        <w:lastRenderedPageBreak/>
        <w:drawing>
          <wp:inline distT="0" distB="0" distL="0" distR="0" wp14:anchorId="638C1379" wp14:editId="0FD3F0F6">
            <wp:extent cx="2725981" cy="1123486"/>
            <wp:effectExtent l="0" t="0" r="0" b="464"/>
            <wp:docPr id="27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981" cy="11234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BAF503" w14:textId="77777777" w:rsidR="00744848" w:rsidRDefault="00744848"/>
    <w:p w14:paraId="4556683B" w14:textId="77777777" w:rsidR="00744848" w:rsidRDefault="008B081F">
      <w:r>
        <w:rPr>
          <w:sz w:val="24"/>
          <w:szCs w:val="24"/>
        </w:rPr>
        <w:t xml:space="preserve">Po </w:t>
      </w:r>
      <w:r>
        <w:rPr>
          <w:sz w:val="24"/>
          <w:szCs w:val="24"/>
        </w:rPr>
        <w:t xml:space="preserve">wylogowaniu w konsoli </w:t>
      </w:r>
      <w:r>
        <w:rPr>
          <w:b/>
          <w:bCs/>
          <w:sz w:val="24"/>
          <w:szCs w:val="24"/>
        </w:rPr>
        <w:t>ManagerClient</w:t>
      </w:r>
      <w:r>
        <w:rPr>
          <w:sz w:val="24"/>
          <w:szCs w:val="24"/>
        </w:rPr>
        <w:t xml:space="preserve"> wyświetla się komunikat:</w:t>
      </w:r>
    </w:p>
    <w:p w14:paraId="1EE967BE" w14:textId="77777777" w:rsidR="00744848" w:rsidRDefault="00744848">
      <w:pPr>
        <w:rPr>
          <w:sz w:val="24"/>
          <w:szCs w:val="24"/>
        </w:rPr>
      </w:pPr>
    </w:p>
    <w:p w14:paraId="7B3DA25C" w14:textId="77777777" w:rsidR="00744848" w:rsidRDefault="008B081F">
      <w:r>
        <w:rPr>
          <w:noProof/>
        </w:rPr>
        <w:drawing>
          <wp:inline distT="0" distB="0" distL="0" distR="0" wp14:anchorId="50CFC557" wp14:editId="4DD26861">
            <wp:extent cx="1755071" cy="697330"/>
            <wp:effectExtent l="0" t="0" r="0" b="7520"/>
            <wp:docPr id="28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5071" cy="6973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8AA86C" w14:textId="77777777" w:rsidR="00744848" w:rsidRDefault="00744848">
      <w:pPr>
        <w:rPr>
          <w:sz w:val="24"/>
          <w:szCs w:val="24"/>
        </w:rPr>
      </w:pPr>
    </w:p>
    <w:p w14:paraId="106BFA99" w14:textId="77777777" w:rsidR="00744848" w:rsidRDefault="00744848">
      <w:pPr>
        <w:rPr>
          <w:sz w:val="24"/>
          <w:szCs w:val="24"/>
        </w:rPr>
      </w:pPr>
    </w:p>
    <w:p w14:paraId="19797E60" w14:textId="77777777" w:rsidR="00744848" w:rsidRDefault="008B081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4. Analiza kodu:</w:t>
      </w:r>
    </w:p>
    <w:p w14:paraId="64F1E497" w14:textId="77777777" w:rsidR="00744848" w:rsidRDefault="008B08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Klasa ServerWorker:</w:t>
      </w:r>
    </w:p>
    <w:p w14:paraId="2EDB6C25" w14:textId="77777777" w:rsidR="00744848" w:rsidRDefault="008B081F">
      <w:r>
        <w:rPr>
          <w:noProof/>
        </w:rPr>
        <w:lastRenderedPageBreak/>
        <w:drawing>
          <wp:inline distT="0" distB="0" distL="0" distR="0" wp14:anchorId="1BFB3FE9" wp14:editId="10CF8BFD">
            <wp:extent cx="5943600" cy="5396231"/>
            <wp:effectExtent l="0" t="0" r="0" b="0"/>
            <wp:docPr id="29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D08183" w14:textId="77777777" w:rsidR="00744848" w:rsidRDefault="008B081F">
      <w:pPr>
        <w:jc w:val="both"/>
      </w:pPr>
      <w:r>
        <w:t xml:space="preserve">Tworzony jest strumień wejścia i wyjścia dla klienta. Następnie za pomocą BufferReadera jest czytany strumień wejścia. Następnie czytana jest linia  z </w:t>
      </w:r>
      <w:r>
        <w:t xml:space="preserve">konsoli. Dzielona na tokeny i za pomocą instrukcji warunkowych dokonywana jest weryfikacja poprawności komend takich jak </w:t>
      </w:r>
      <w:r>
        <w:rPr>
          <w:b/>
          <w:bCs/>
        </w:rPr>
        <w:t xml:space="preserve">msg, login, join, leave, quit i logoff. </w:t>
      </w:r>
      <w:r>
        <w:t>Pierwszym tokenem tokens[0] jest zawsze komenda np. login. Maksymalna ilość tokenów dla wprowad</w:t>
      </w:r>
      <w:r>
        <w:t xml:space="preserve">zanej z CLI instrukcji to 3 ( 3 słowa ) np. </w:t>
      </w:r>
      <w:r>
        <w:rPr>
          <w:i/>
          <w:iCs/>
        </w:rPr>
        <w:t>msg jqb Czesc.</w:t>
      </w:r>
    </w:p>
    <w:p w14:paraId="04054FAB" w14:textId="77777777" w:rsidR="00744848" w:rsidRDefault="00744848">
      <w:pPr>
        <w:rPr>
          <w:i/>
          <w:iCs/>
        </w:rPr>
      </w:pPr>
    </w:p>
    <w:p w14:paraId="5ACDF4C3" w14:textId="77777777" w:rsidR="00744848" w:rsidRDefault="00744848">
      <w:pPr>
        <w:rPr>
          <w:i/>
          <w:iCs/>
        </w:rPr>
      </w:pPr>
    </w:p>
    <w:p w14:paraId="2A33CC09" w14:textId="77777777" w:rsidR="00744848" w:rsidRDefault="008B081F">
      <w:r>
        <w:rPr>
          <w:noProof/>
        </w:rPr>
        <w:lastRenderedPageBreak/>
        <w:drawing>
          <wp:inline distT="0" distB="0" distL="0" distR="0" wp14:anchorId="053A212F" wp14:editId="2217CB5D">
            <wp:extent cx="3707974" cy="1441597"/>
            <wp:effectExtent l="0" t="0" r="6776" b="6203"/>
            <wp:docPr id="30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7974" cy="14415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273E07" w14:textId="77777777" w:rsidR="00744848" w:rsidRDefault="008B081F">
      <w:pPr>
        <w:rPr>
          <w:i/>
          <w:iCs/>
        </w:rPr>
      </w:pPr>
      <w:r>
        <w:rPr>
          <w:i/>
          <w:iCs/>
        </w:rPr>
        <w:t>Obsługuje komendę leave, usuwa pokój (topic) z instancji użytkownika, jeśli go opuścił.</w:t>
      </w:r>
    </w:p>
    <w:p w14:paraId="1C835455" w14:textId="77777777" w:rsidR="00744848" w:rsidRDefault="00744848">
      <w:pPr>
        <w:rPr>
          <w:i/>
          <w:iCs/>
        </w:rPr>
      </w:pPr>
    </w:p>
    <w:p w14:paraId="754706C9" w14:textId="77777777" w:rsidR="00744848" w:rsidRDefault="00744848">
      <w:pPr>
        <w:rPr>
          <w:i/>
          <w:iCs/>
        </w:rPr>
      </w:pPr>
    </w:p>
    <w:p w14:paraId="40DC38EB" w14:textId="77777777" w:rsidR="00744848" w:rsidRDefault="00744848">
      <w:pPr>
        <w:rPr>
          <w:i/>
          <w:iCs/>
        </w:rPr>
      </w:pPr>
    </w:p>
    <w:p w14:paraId="5B80586D" w14:textId="77777777" w:rsidR="00744848" w:rsidRDefault="00744848">
      <w:pPr>
        <w:rPr>
          <w:i/>
          <w:iCs/>
        </w:rPr>
      </w:pPr>
    </w:p>
    <w:p w14:paraId="65CD2B42" w14:textId="77777777" w:rsidR="00744848" w:rsidRDefault="008B081F">
      <w:r>
        <w:rPr>
          <w:noProof/>
        </w:rPr>
        <w:drawing>
          <wp:inline distT="0" distB="0" distL="0" distR="0" wp14:anchorId="05E1669C" wp14:editId="332A2E83">
            <wp:extent cx="3958629" cy="1019684"/>
            <wp:effectExtent l="0" t="0" r="3771" b="9016"/>
            <wp:docPr id="31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8629" cy="10196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015EC4" w14:textId="77777777" w:rsidR="00744848" w:rsidRDefault="008B081F">
      <w:pPr>
        <w:rPr>
          <w:i/>
          <w:iCs/>
        </w:rPr>
      </w:pPr>
      <w:r>
        <w:rPr>
          <w:i/>
          <w:iCs/>
        </w:rPr>
        <w:t xml:space="preserve">Sprawdza czy użytkownik jest członkiem danego pokoju, tak aby wysyłać wiadomość </w:t>
      </w:r>
      <w:r>
        <w:rPr>
          <w:i/>
          <w:iCs/>
        </w:rPr>
        <w:t>rozgłoszeniową do poprawnej grupy docelowej.</w:t>
      </w:r>
    </w:p>
    <w:p w14:paraId="4E9D4C3C" w14:textId="77777777" w:rsidR="00744848" w:rsidRDefault="00744848">
      <w:pPr>
        <w:rPr>
          <w:i/>
          <w:iCs/>
        </w:rPr>
      </w:pPr>
    </w:p>
    <w:p w14:paraId="03827B22" w14:textId="77777777" w:rsidR="00744848" w:rsidRDefault="00744848">
      <w:pPr>
        <w:rPr>
          <w:i/>
          <w:iCs/>
        </w:rPr>
      </w:pPr>
    </w:p>
    <w:p w14:paraId="3FBA78F4" w14:textId="77777777" w:rsidR="00744848" w:rsidRDefault="00744848">
      <w:pPr>
        <w:rPr>
          <w:i/>
          <w:iCs/>
        </w:rPr>
      </w:pPr>
    </w:p>
    <w:p w14:paraId="6FBF0BEB" w14:textId="77777777" w:rsidR="00744848" w:rsidRDefault="008B081F">
      <w:r>
        <w:rPr>
          <w:noProof/>
        </w:rPr>
        <w:drawing>
          <wp:inline distT="0" distB="0" distL="0" distR="0" wp14:anchorId="74472823" wp14:editId="68DBAAAB">
            <wp:extent cx="3599215" cy="1753462"/>
            <wp:effectExtent l="0" t="0" r="1235" b="0"/>
            <wp:docPr id="32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215" cy="17534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392A10" w14:textId="77777777" w:rsidR="00744848" w:rsidRDefault="008B081F">
      <w:r>
        <w:t>Obsługuje komendę join, dołącza pokój do instancji użytkownika.</w:t>
      </w:r>
    </w:p>
    <w:p w14:paraId="1F0F6CAD" w14:textId="77777777" w:rsidR="00744848" w:rsidRDefault="008B081F">
      <w:r>
        <w:rPr>
          <w:noProof/>
        </w:rPr>
        <w:lastRenderedPageBreak/>
        <w:drawing>
          <wp:inline distT="0" distB="0" distL="0" distR="0" wp14:anchorId="4E2F47F3" wp14:editId="06E8095A">
            <wp:extent cx="5935288" cy="4623947"/>
            <wp:effectExtent l="0" t="0" r="8312" b="5203"/>
            <wp:docPr id="33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288" cy="46239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C8D98D" w14:textId="77777777" w:rsidR="00744848" w:rsidRDefault="00744848">
      <w:pPr>
        <w:rPr>
          <w:sz w:val="24"/>
          <w:szCs w:val="24"/>
        </w:rPr>
      </w:pPr>
    </w:p>
    <w:p w14:paraId="0D4ED29D" w14:textId="77777777" w:rsidR="00744848" w:rsidRDefault="00744848">
      <w:pPr>
        <w:rPr>
          <w:sz w:val="24"/>
          <w:szCs w:val="24"/>
        </w:rPr>
      </w:pPr>
    </w:p>
    <w:p w14:paraId="23F28317" w14:textId="77777777" w:rsidR="00744848" w:rsidRDefault="00744848">
      <w:pPr>
        <w:rPr>
          <w:sz w:val="24"/>
          <w:szCs w:val="24"/>
        </w:rPr>
      </w:pPr>
    </w:p>
    <w:p w14:paraId="299BC9B8" w14:textId="77777777" w:rsidR="00744848" w:rsidRDefault="008B081F">
      <w:pPr>
        <w:jc w:val="both"/>
      </w:pPr>
      <w:r>
        <w:rPr>
          <w:sz w:val="24"/>
          <w:szCs w:val="24"/>
        </w:rPr>
        <w:t xml:space="preserve">Obsługuję komendę </w:t>
      </w:r>
      <w:r>
        <w:rPr>
          <w:b/>
          <w:bCs/>
          <w:sz w:val="24"/>
          <w:szCs w:val="24"/>
        </w:rPr>
        <w:t>msg</w:t>
      </w:r>
      <w:r>
        <w:rPr>
          <w:sz w:val="24"/>
          <w:szCs w:val="24"/>
        </w:rPr>
        <w:t xml:space="preserve">, tokens[1] to adresat, tokens[2] to treść wiadomości. Sprawdza czy adresat ma w pierwszym znaku </w:t>
      </w:r>
      <w:r>
        <w:rPr>
          <w:b/>
          <w:bCs/>
          <w:sz w:val="24"/>
          <w:szCs w:val="24"/>
        </w:rPr>
        <w:t>‘#’</w:t>
      </w:r>
      <w:r>
        <w:rPr>
          <w:sz w:val="24"/>
          <w:szCs w:val="24"/>
        </w:rPr>
        <w:t xml:space="preserve">, jeśli tak, </w:t>
      </w:r>
      <w:r>
        <w:rPr>
          <w:sz w:val="24"/>
          <w:szCs w:val="24"/>
        </w:rPr>
        <w:t>jest to wiadomośc rozgłoszeniowa do pokoju (topic). W pętli sprawdzana jest cała lista zalogowanych użytkowników w poszukiwaniu tych z podanym w komendzie pokojem – do nich wysyłana jest wiadomość rozgłoszeniowa, w przeciwnym przypadku wysyłana jest zwycza</w:t>
      </w:r>
      <w:r>
        <w:rPr>
          <w:sz w:val="24"/>
          <w:szCs w:val="24"/>
        </w:rPr>
        <w:t xml:space="preserve">jna, bezpośrednia wiadomość do konkretnego użytkownika za pomocą zwykłej składni </w:t>
      </w:r>
      <w:r>
        <w:rPr>
          <w:b/>
          <w:bCs/>
          <w:sz w:val="24"/>
          <w:szCs w:val="24"/>
        </w:rPr>
        <w:t>msg nazwaUżytkownika treść</w:t>
      </w:r>
      <w:r>
        <w:rPr>
          <w:sz w:val="24"/>
          <w:szCs w:val="24"/>
        </w:rPr>
        <w:t>.</w:t>
      </w:r>
    </w:p>
    <w:p w14:paraId="589672CE" w14:textId="77777777" w:rsidR="00744848" w:rsidRDefault="008B081F">
      <w:r>
        <w:rPr>
          <w:noProof/>
        </w:rPr>
        <w:lastRenderedPageBreak/>
        <w:drawing>
          <wp:inline distT="0" distB="0" distL="0" distR="0" wp14:anchorId="0EBB6D88" wp14:editId="4765B7D9">
            <wp:extent cx="4467401" cy="3005001"/>
            <wp:effectExtent l="0" t="0" r="9349" b="4899"/>
            <wp:docPr id="34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401" cy="30050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BF364F" w14:textId="77777777" w:rsidR="00744848" w:rsidRDefault="008B081F">
      <w:r>
        <w:rPr>
          <w:sz w:val="24"/>
          <w:szCs w:val="24"/>
        </w:rPr>
        <w:t xml:space="preserve">Obsługuje komendę </w:t>
      </w:r>
      <w:r>
        <w:rPr>
          <w:b/>
          <w:bCs/>
          <w:sz w:val="24"/>
          <w:szCs w:val="24"/>
        </w:rPr>
        <w:t>logoff</w:t>
      </w:r>
      <w:r>
        <w:rPr>
          <w:sz w:val="24"/>
          <w:szCs w:val="24"/>
        </w:rPr>
        <w:t xml:space="preserve">, usuwa użytkownika, który ją wpisał z listy zalogowanych użytkowników. </w:t>
      </w:r>
    </w:p>
    <w:p w14:paraId="289336A3" w14:textId="77777777" w:rsidR="00744848" w:rsidRDefault="00744848">
      <w:pPr>
        <w:rPr>
          <w:sz w:val="24"/>
          <w:szCs w:val="24"/>
        </w:rPr>
      </w:pPr>
    </w:p>
    <w:p w14:paraId="32A3DF10" w14:textId="77777777" w:rsidR="00744848" w:rsidRDefault="008B081F">
      <w:r>
        <w:rPr>
          <w:noProof/>
        </w:rPr>
        <w:drawing>
          <wp:inline distT="0" distB="0" distL="0" distR="0" wp14:anchorId="244AD793" wp14:editId="663CF0C6">
            <wp:extent cx="2457870" cy="860560"/>
            <wp:effectExtent l="0" t="0" r="0" b="0"/>
            <wp:docPr id="35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870" cy="860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B1261A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Zwraca login pojedynczego użytkownika (instan</w:t>
      </w:r>
      <w:r>
        <w:rPr>
          <w:sz w:val="24"/>
          <w:szCs w:val="24"/>
        </w:rPr>
        <w:t>cji).</w:t>
      </w:r>
    </w:p>
    <w:p w14:paraId="4E0FA39D" w14:textId="77777777" w:rsidR="00744848" w:rsidRDefault="00744848">
      <w:pPr>
        <w:rPr>
          <w:sz w:val="24"/>
          <w:szCs w:val="24"/>
        </w:rPr>
      </w:pPr>
    </w:p>
    <w:p w14:paraId="490494A7" w14:textId="77777777" w:rsidR="00744848" w:rsidRDefault="008B081F">
      <w:r>
        <w:rPr>
          <w:noProof/>
        </w:rPr>
        <w:drawing>
          <wp:inline distT="0" distB="0" distL="0" distR="0" wp14:anchorId="4AEDDBFB" wp14:editId="221D1649">
            <wp:extent cx="5229828" cy="1881286"/>
            <wp:effectExtent l="0" t="0" r="8922" b="4664"/>
            <wp:docPr id="36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9828" cy="18812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C7A39B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Obsługuję wysyłanie wiadomości do użytkowników np. komunikat o statusie ONLINE innego użytkownika.</w:t>
      </w:r>
    </w:p>
    <w:p w14:paraId="38DC6273" w14:textId="77777777" w:rsidR="00744848" w:rsidRDefault="008B08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Klasa Server:</w:t>
      </w:r>
    </w:p>
    <w:p w14:paraId="79B9BA41" w14:textId="77777777" w:rsidR="00744848" w:rsidRDefault="00744848">
      <w:pPr>
        <w:rPr>
          <w:b/>
          <w:bCs/>
          <w:sz w:val="24"/>
          <w:szCs w:val="24"/>
          <w:u w:val="single"/>
        </w:rPr>
      </w:pPr>
    </w:p>
    <w:p w14:paraId="652B3FB4" w14:textId="77777777" w:rsidR="00744848" w:rsidRDefault="008B081F">
      <w:r>
        <w:rPr>
          <w:noProof/>
        </w:rPr>
        <w:drawing>
          <wp:inline distT="0" distB="0" distL="0" distR="0" wp14:anchorId="50ECA9C9" wp14:editId="223A77DC">
            <wp:extent cx="5943600" cy="3686805"/>
            <wp:effectExtent l="0" t="0" r="0" b="8895"/>
            <wp:docPr id="37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37D267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 xml:space="preserve">Obsługuje ServerSocket, wysyła komunikaty odnośnie połączeń klienckich z serwerem. Dodaje użytkownika do listy ONLINE. </w:t>
      </w:r>
    </w:p>
    <w:p w14:paraId="438F967B" w14:textId="77777777" w:rsidR="00744848" w:rsidRDefault="00744848">
      <w:pPr>
        <w:rPr>
          <w:sz w:val="24"/>
          <w:szCs w:val="24"/>
        </w:rPr>
      </w:pPr>
    </w:p>
    <w:p w14:paraId="768CB716" w14:textId="77777777" w:rsidR="00744848" w:rsidRDefault="00744848">
      <w:pPr>
        <w:rPr>
          <w:sz w:val="24"/>
          <w:szCs w:val="24"/>
        </w:rPr>
      </w:pPr>
    </w:p>
    <w:p w14:paraId="0F58AEFF" w14:textId="77777777" w:rsidR="00744848" w:rsidRDefault="008B081F">
      <w:r>
        <w:rPr>
          <w:noProof/>
        </w:rPr>
        <w:drawing>
          <wp:inline distT="0" distB="0" distL="0" distR="0" wp14:anchorId="381505B8" wp14:editId="198932AC">
            <wp:extent cx="4779477" cy="982961"/>
            <wp:effectExtent l="0" t="0" r="2073" b="7639"/>
            <wp:docPr id="38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9477" cy="9829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3E249B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Usuwa użytkownika z listy ONLINE.</w:t>
      </w:r>
    </w:p>
    <w:p w14:paraId="630F4272" w14:textId="77777777" w:rsidR="00744848" w:rsidRDefault="00744848">
      <w:pPr>
        <w:rPr>
          <w:sz w:val="24"/>
          <w:szCs w:val="24"/>
        </w:rPr>
      </w:pPr>
    </w:p>
    <w:p w14:paraId="5B74FE15" w14:textId="77777777" w:rsidR="00744848" w:rsidRDefault="00744848">
      <w:pPr>
        <w:rPr>
          <w:sz w:val="24"/>
          <w:szCs w:val="24"/>
        </w:rPr>
      </w:pPr>
    </w:p>
    <w:p w14:paraId="32445055" w14:textId="77777777" w:rsidR="00744848" w:rsidRDefault="00744848">
      <w:pPr>
        <w:rPr>
          <w:sz w:val="24"/>
          <w:szCs w:val="24"/>
        </w:rPr>
      </w:pPr>
    </w:p>
    <w:p w14:paraId="01CAAB84" w14:textId="77777777" w:rsidR="00744848" w:rsidRDefault="008B08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Klasa Server:</w:t>
      </w:r>
    </w:p>
    <w:p w14:paraId="5722AA3D" w14:textId="77777777" w:rsidR="00744848" w:rsidRDefault="00744848">
      <w:pPr>
        <w:rPr>
          <w:sz w:val="24"/>
          <w:szCs w:val="24"/>
        </w:rPr>
      </w:pPr>
    </w:p>
    <w:p w14:paraId="67E9C458" w14:textId="77777777" w:rsidR="00744848" w:rsidRDefault="008B081F">
      <w:r>
        <w:rPr>
          <w:noProof/>
        </w:rPr>
        <w:drawing>
          <wp:inline distT="0" distB="0" distL="0" distR="0" wp14:anchorId="3F69A742" wp14:editId="53426059">
            <wp:extent cx="4445511" cy="1551179"/>
            <wp:effectExtent l="0" t="0" r="0" b="0"/>
            <wp:docPr id="39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5511" cy="15511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1E612D" w14:textId="77777777" w:rsidR="00744848" w:rsidRDefault="008B081F">
      <w:pPr>
        <w:tabs>
          <w:tab w:val="left" w:pos="1471"/>
        </w:tabs>
        <w:rPr>
          <w:sz w:val="24"/>
          <w:szCs w:val="24"/>
        </w:rPr>
      </w:pPr>
      <w:r>
        <w:rPr>
          <w:sz w:val="24"/>
          <w:szCs w:val="24"/>
        </w:rPr>
        <w:t>Główny entry-point programu. Uruchamia całą infrastrukturę serwera. Korzysta z klasy ze stałą posiadającą numer lokalnego portu dla serwera.</w:t>
      </w:r>
    </w:p>
    <w:p w14:paraId="3E82C2D4" w14:textId="77777777" w:rsidR="00744848" w:rsidRDefault="008B08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Klasa UserListPane:</w:t>
      </w:r>
    </w:p>
    <w:p w14:paraId="397923CB" w14:textId="77777777" w:rsidR="00744848" w:rsidRDefault="008B081F">
      <w:r>
        <w:rPr>
          <w:noProof/>
        </w:rPr>
        <w:drawing>
          <wp:inline distT="0" distB="0" distL="0" distR="0" wp14:anchorId="34771A36" wp14:editId="58356853">
            <wp:extent cx="5943600" cy="3654427"/>
            <wp:effectExtent l="0" t="0" r="0" b="3173"/>
            <wp:docPr id="40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5F0859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 xml:space="preserve">Obsługuje podwójne kliknięcie na nazwę </w:t>
      </w:r>
      <w:r>
        <w:rPr>
          <w:sz w:val="24"/>
          <w:szCs w:val="24"/>
        </w:rPr>
        <w:t>użytkownika w liście użytkowników GUI, po którym wyświetla się okno z pisaniem wiadomości.</w:t>
      </w:r>
    </w:p>
    <w:p w14:paraId="13D023DD" w14:textId="77777777" w:rsidR="00744848" w:rsidRDefault="00744848">
      <w:pPr>
        <w:rPr>
          <w:sz w:val="24"/>
          <w:szCs w:val="24"/>
        </w:rPr>
      </w:pPr>
    </w:p>
    <w:p w14:paraId="32FC8D8F" w14:textId="77777777" w:rsidR="00744848" w:rsidRDefault="00744848">
      <w:pPr>
        <w:rPr>
          <w:sz w:val="24"/>
          <w:szCs w:val="24"/>
        </w:rPr>
      </w:pPr>
    </w:p>
    <w:p w14:paraId="1DCF6A3D" w14:textId="77777777" w:rsidR="00744848" w:rsidRDefault="008B081F">
      <w:r>
        <w:rPr>
          <w:noProof/>
        </w:rPr>
        <w:lastRenderedPageBreak/>
        <w:drawing>
          <wp:inline distT="0" distB="0" distL="0" distR="0" wp14:anchorId="13F028C6" wp14:editId="7F58E7A0">
            <wp:extent cx="5943600" cy="1988819"/>
            <wp:effectExtent l="0" t="0" r="0" b="0"/>
            <wp:docPr id="41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2B5DFC" w14:textId="77777777" w:rsidR="00744848" w:rsidRDefault="008B081F">
      <w:pPr>
        <w:rPr>
          <w:sz w:val="24"/>
          <w:szCs w:val="24"/>
        </w:rPr>
      </w:pPr>
      <w:r>
        <w:rPr>
          <w:sz w:val="24"/>
          <w:szCs w:val="24"/>
        </w:rPr>
        <w:t>Funkcje obsługują dodawanie/usuwanie z listy użytkowników, po tym jak oni się wylogują.</w:t>
      </w:r>
    </w:p>
    <w:p w14:paraId="4FC14C63" w14:textId="77777777" w:rsidR="00744848" w:rsidRDefault="00744848">
      <w:pPr>
        <w:rPr>
          <w:sz w:val="24"/>
          <w:szCs w:val="24"/>
        </w:rPr>
      </w:pPr>
    </w:p>
    <w:p w14:paraId="459C4283" w14:textId="77777777" w:rsidR="00744848" w:rsidRDefault="00744848">
      <w:pPr>
        <w:rPr>
          <w:sz w:val="24"/>
          <w:szCs w:val="24"/>
        </w:rPr>
      </w:pPr>
    </w:p>
    <w:p w14:paraId="16B07F8C" w14:textId="77777777" w:rsidR="00744848" w:rsidRDefault="008B08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Klasa MessagePane:</w:t>
      </w:r>
    </w:p>
    <w:p w14:paraId="0C19DD2D" w14:textId="77777777" w:rsidR="00744848" w:rsidRDefault="00744848">
      <w:pPr>
        <w:rPr>
          <w:b/>
          <w:bCs/>
          <w:sz w:val="24"/>
          <w:szCs w:val="24"/>
          <w:u w:val="single"/>
        </w:rPr>
      </w:pPr>
    </w:p>
    <w:p w14:paraId="5746CD7B" w14:textId="77777777" w:rsidR="00744848" w:rsidRDefault="008B081F">
      <w:r>
        <w:rPr>
          <w:noProof/>
        </w:rPr>
        <w:drawing>
          <wp:inline distT="0" distB="0" distL="0" distR="0" wp14:anchorId="10BAF211" wp14:editId="6EE54346">
            <wp:extent cx="4636894" cy="3384532"/>
            <wp:effectExtent l="0" t="0" r="0" b="6368"/>
            <wp:docPr id="42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6894" cy="33845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245C21F" w14:textId="77777777" w:rsidR="00744848" w:rsidRDefault="008B081F">
      <w:pPr>
        <w:tabs>
          <w:tab w:val="left" w:pos="1471"/>
        </w:tabs>
        <w:rPr>
          <w:sz w:val="24"/>
          <w:szCs w:val="24"/>
        </w:rPr>
      </w:pPr>
      <w:r>
        <w:rPr>
          <w:sz w:val="24"/>
          <w:szCs w:val="24"/>
        </w:rPr>
        <w:t>Nasłuchuje na pole z wysyłaniem wiadomości, nastę</w:t>
      </w:r>
      <w:r>
        <w:rPr>
          <w:sz w:val="24"/>
          <w:szCs w:val="24"/>
        </w:rPr>
        <w:t>pnie wyświetla wysłaną wiadomość w polu rozmowy oraz zeruje input-field, aby można było wprowadzić kolejną wiadomość.</w:t>
      </w:r>
    </w:p>
    <w:p w14:paraId="59350251" w14:textId="77777777" w:rsidR="00744848" w:rsidRDefault="00744848">
      <w:pPr>
        <w:tabs>
          <w:tab w:val="left" w:pos="1471"/>
        </w:tabs>
        <w:rPr>
          <w:sz w:val="24"/>
          <w:szCs w:val="24"/>
        </w:rPr>
      </w:pPr>
    </w:p>
    <w:p w14:paraId="61A6BC35" w14:textId="77777777" w:rsidR="00744848" w:rsidRDefault="008B081F">
      <w:pPr>
        <w:tabs>
          <w:tab w:val="left" w:pos="1471"/>
        </w:tabs>
      </w:pPr>
      <w:r>
        <w:rPr>
          <w:noProof/>
        </w:rPr>
        <w:lastRenderedPageBreak/>
        <w:drawing>
          <wp:inline distT="0" distB="0" distL="0" distR="0" wp14:anchorId="6C52D11C" wp14:editId="402D029A">
            <wp:extent cx="4758985" cy="1725637"/>
            <wp:effectExtent l="0" t="0" r="3515" b="7913"/>
            <wp:docPr id="43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8985" cy="1725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8F34D7" w14:textId="77777777" w:rsidR="00744848" w:rsidRDefault="008B081F">
      <w:pPr>
        <w:tabs>
          <w:tab w:val="left" w:pos="1471"/>
        </w:tabs>
        <w:rPr>
          <w:sz w:val="24"/>
          <w:szCs w:val="24"/>
        </w:rPr>
      </w:pPr>
      <w:r>
        <w:rPr>
          <w:sz w:val="24"/>
          <w:szCs w:val="24"/>
        </w:rPr>
        <w:t>Obsługuje wyświetlanie wiadomości od nadawcy do odbiorcy w panelu rozmowy.</w:t>
      </w:r>
    </w:p>
    <w:p w14:paraId="14EAF20D" w14:textId="77777777" w:rsidR="00744848" w:rsidRDefault="008B081F">
      <w:pPr>
        <w:tabs>
          <w:tab w:val="left" w:pos="1471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Klasa ManagerClient:</w:t>
      </w:r>
    </w:p>
    <w:p w14:paraId="14549D50" w14:textId="77777777" w:rsidR="00744848" w:rsidRDefault="008B081F">
      <w:pPr>
        <w:tabs>
          <w:tab w:val="left" w:pos="1471"/>
        </w:tabs>
      </w:pPr>
      <w:r>
        <w:rPr>
          <w:noProof/>
        </w:rPr>
        <w:drawing>
          <wp:inline distT="0" distB="0" distL="0" distR="0" wp14:anchorId="19C9A949" wp14:editId="6870191A">
            <wp:extent cx="5943600" cy="913769"/>
            <wp:effectExtent l="0" t="0" r="0" b="631"/>
            <wp:docPr id="44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23CF92" w14:textId="77777777" w:rsidR="00744848" w:rsidRDefault="008B081F">
      <w:pPr>
        <w:tabs>
          <w:tab w:val="left" w:pos="1471"/>
        </w:tabs>
        <w:rPr>
          <w:sz w:val="24"/>
          <w:szCs w:val="24"/>
        </w:rPr>
      </w:pPr>
      <w:r>
        <w:rPr>
          <w:sz w:val="24"/>
          <w:szCs w:val="24"/>
        </w:rPr>
        <w:t>Dodawanie/usuwanie nasłuchu statusu/w</w:t>
      </w:r>
      <w:r>
        <w:rPr>
          <w:sz w:val="24"/>
          <w:szCs w:val="24"/>
        </w:rPr>
        <w:t xml:space="preserve">iadomości. </w:t>
      </w:r>
    </w:p>
    <w:p w14:paraId="31DECEC9" w14:textId="77777777" w:rsidR="00744848" w:rsidRDefault="008B081F">
      <w:pPr>
        <w:tabs>
          <w:tab w:val="left" w:pos="1471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Klasa LoginWindow</w:t>
      </w:r>
    </w:p>
    <w:p w14:paraId="4BAFB814" w14:textId="77777777" w:rsidR="00744848" w:rsidRDefault="008B081F">
      <w:pPr>
        <w:tabs>
          <w:tab w:val="left" w:pos="1471"/>
        </w:tabs>
      </w:pPr>
      <w:r>
        <w:rPr>
          <w:noProof/>
        </w:rPr>
        <w:drawing>
          <wp:inline distT="0" distB="0" distL="0" distR="0" wp14:anchorId="2F7FF481" wp14:editId="5AD3CE94">
            <wp:extent cx="5943600" cy="1981203"/>
            <wp:effectExtent l="0" t="0" r="0" b="0"/>
            <wp:docPr id="45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F35C6E9" w14:textId="77777777" w:rsidR="00744848" w:rsidRDefault="008B081F">
      <w:pPr>
        <w:tabs>
          <w:tab w:val="left" w:pos="1047"/>
        </w:tabs>
        <w:rPr>
          <w:sz w:val="24"/>
          <w:szCs w:val="24"/>
        </w:rPr>
      </w:pPr>
      <w:r>
        <w:rPr>
          <w:sz w:val="24"/>
          <w:szCs w:val="24"/>
        </w:rPr>
        <w:t>Stworzenie panelu logowania, dodanie przycisku, inputów dla loginu i hasła.</w:t>
      </w:r>
    </w:p>
    <w:p w14:paraId="3D1CA4D9" w14:textId="77777777" w:rsidR="00744848" w:rsidRDefault="00744848">
      <w:pPr>
        <w:tabs>
          <w:tab w:val="left" w:pos="1047"/>
        </w:tabs>
        <w:rPr>
          <w:sz w:val="24"/>
          <w:szCs w:val="24"/>
        </w:rPr>
      </w:pPr>
    </w:p>
    <w:p w14:paraId="0EECE842" w14:textId="77777777" w:rsidR="00744848" w:rsidRDefault="00744848">
      <w:pPr>
        <w:tabs>
          <w:tab w:val="left" w:pos="1047"/>
        </w:tabs>
        <w:rPr>
          <w:sz w:val="24"/>
          <w:szCs w:val="24"/>
        </w:rPr>
      </w:pPr>
    </w:p>
    <w:p w14:paraId="3196F422" w14:textId="77777777" w:rsidR="00744848" w:rsidRDefault="00744848">
      <w:pPr>
        <w:tabs>
          <w:tab w:val="left" w:pos="1047"/>
        </w:tabs>
        <w:rPr>
          <w:sz w:val="24"/>
          <w:szCs w:val="24"/>
        </w:rPr>
      </w:pPr>
    </w:p>
    <w:p w14:paraId="0720931F" w14:textId="77777777" w:rsidR="00744848" w:rsidRDefault="00744848">
      <w:pPr>
        <w:tabs>
          <w:tab w:val="left" w:pos="1047"/>
        </w:tabs>
        <w:rPr>
          <w:sz w:val="24"/>
          <w:szCs w:val="24"/>
        </w:rPr>
      </w:pPr>
    </w:p>
    <w:p w14:paraId="07B8CCC7" w14:textId="77777777" w:rsidR="00744848" w:rsidRDefault="008B081F">
      <w:pPr>
        <w:tabs>
          <w:tab w:val="left" w:pos="1047"/>
        </w:tabs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5. Wnioski i uwagi</w:t>
      </w:r>
    </w:p>
    <w:p w14:paraId="5794B0D4" w14:textId="77777777" w:rsidR="00744848" w:rsidRDefault="008B081F">
      <w:pPr>
        <w:tabs>
          <w:tab w:val="left" w:pos="1047"/>
        </w:tabs>
        <w:rPr>
          <w:sz w:val="24"/>
          <w:szCs w:val="24"/>
        </w:rPr>
      </w:pPr>
      <w:r>
        <w:rPr>
          <w:sz w:val="24"/>
          <w:szCs w:val="24"/>
        </w:rPr>
        <w:t xml:space="preserve">- projekt pozwolił utrwalić fundamenty programowania obiektowego takie jak: enkapsulacja, dziedziczenie czy </w:t>
      </w:r>
      <w:r>
        <w:rPr>
          <w:sz w:val="24"/>
          <w:szCs w:val="24"/>
        </w:rPr>
        <w:t>polimorfizm oraz zrozumieć istotę połączenia klient-serwer</w:t>
      </w:r>
    </w:p>
    <w:p w14:paraId="7E509A3E" w14:textId="77777777" w:rsidR="00744848" w:rsidRDefault="008B081F">
      <w:pPr>
        <w:tabs>
          <w:tab w:val="left" w:pos="1047"/>
        </w:tabs>
        <w:rPr>
          <w:sz w:val="24"/>
          <w:szCs w:val="24"/>
        </w:rPr>
      </w:pPr>
      <w:r>
        <w:rPr>
          <w:sz w:val="24"/>
          <w:szCs w:val="24"/>
        </w:rPr>
        <w:t>- miałem okazję bliżej zapoznać się, z systemem kontroli wersji GIT oraz ekosystemem Github, które są niezastąpione przy pracy nad bardziej rozbudowanymi projektami</w:t>
      </w:r>
    </w:p>
    <w:p w14:paraId="753A2592" w14:textId="77777777" w:rsidR="00744848" w:rsidRDefault="008B081F">
      <w:pPr>
        <w:tabs>
          <w:tab w:val="left" w:pos="1047"/>
        </w:tabs>
        <w:rPr>
          <w:sz w:val="24"/>
          <w:szCs w:val="24"/>
        </w:rPr>
      </w:pPr>
      <w:r>
        <w:rPr>
          <w:sz w:val="24"/>
          <w:szCs w:val="24"/>
        </w:rPr>
        <w:t>- commity  GITa są szczególnie p</w:t>
      </w:r>
      <w:r>
        <w:rPr>
          <w:sz w:val="24"/>
          <w:szCs w:val="24"/>
        </w:rPr>
        <w:t xml:space="preserve">rzydatne przy powrocie do pracy nad projektem po dłuższej przerwie, dlatego powinny być precyzyjne i nieobszerne </w:t>
      </w:r>
    </w:p>
    <w:p w14:paraId="52C0455A" w14:textId="77777777" w:rsidR="00744848" w:rsidRDefault="008B081F">
      <w:pPr>
        <w:tabs>
          <w:tab w:val="left" w:pos="1047"/>
        </w:tabs>
        <w:rPr>
          <w:sz w:val="24"/>
          <w:szCs w:val="24"/>
        </w:rPr>
      </w:pPr>
      <w:r>
        <w:rPr>
          <w:sz w:val="24"/>
          <w:szCs w:val="24"/>
        </w:rPr>
        <w:t>- Swing okazał się bardzo dobrą opcją jako biblioteka graficzna do prostego zastosowania</w:t>
      </w:r>
    </w:p>
    <w:p w14:paraId="35317C84" w14:textId="77777777" w:rsidR="00744848" w:rsidRDefault="00744848">
      <w:pPr>
        <w:tabs>
          <w:tab w:val="left" w:pos="1047"/>
        </w:tabs>
        <w:rPr>
          <w:sz w:val="24"/>
          <w:szCs w:val="24"/>
        </w:rPr>
      </w:pPr>
    </w:p>
    <w:sectPr w:rsidR="0074484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803B0" w14:textId="77777777" w:rsidR="008B081F" w:rsidRDefault="008B081F">
      <w:pPr>
        <w:spacing w:after="0" w:line="240" w:lineRule="auto"/>
      </w:pPr>
      <w:r>
        <w:separator/>
      </w:r>
    </w:p>
  </w:endnote>
  <w:endnote w:type="continuationSeparator" w:id="0">
    <w:p w14:paraId="536B7DFF" w14:textId="77777777" w:rsidR="008B081F" w:rsidRDefault="008B0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6E4C0B" w14:textId="77777777" w:rsidR="008B081F" w:rsidRDefault="008B081F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32C5302" w14:textId="77777777" w:rsidR="008B081F" w:rsidRDefault="008B0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44848"/>
    <w:rsid w:val="00744848"/>
    <w:rsid w:val="008B081F"/>
    <w:rsid w:val="00C6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E2AEA"/>
  <w15:docId w15:val="{FA9E5D48-CB77-46CA-B36C-15DC97505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rPr>
      <w:lang w:val="pl-PL"/>
    </w:r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rPr>
      <w:lang w:val="pl-PL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github.com/jqbFrnzs/javaPJ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1413</Words>
  <Characters>8057</Characters>
  <Application>Microsoft Office Word</Application>
  <DocSecurity>0</DocSecurity>
  <Lines>67</Lines>
  <Paragraphs>18</Paragraphs>
  <ScaleCrop>false</ScaleCrop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Francuz</dc:creator>
  <dc:description/>
  <cp:lastModifiedBy>Jakub Francuz</cp:lastModifiedBy>
  <cp:revision>2</cp:revision>
  <dcterms:created xsi:type="dcterms:W3CDTF">2020-06-20T05:07:00Z</dcterms:created>
  <dcterms:modified xsi:type="dcterms:W3CDTF">2020-06-20T05:07:00Z</dcterms:modified>
</cp:coreProperties>
</file>